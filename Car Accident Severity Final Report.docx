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2505E" w14:textId="77777777" w:rsidR="00840A92" w:rsidRDefault="00840A92" w:rsidP="00224640">
      <w:pPr>
        <w:pStyle w:val="Title"/>
        <w:rPr>
          <w:rStyle w:val="Emphasis"/>
        </w:rPr>
      </w:pPr>
      <w:r>
        <w:rPr>
          <w:rStyle w:val="Emphasis"/>
        </w:rPr>
        <w:t>Car Accident</w:t>
      </w:r>
    </w:p>
    <w:p w14:paraId="318AEDD3" w14:textId="22D1BA73" w:rsidR="002E626B" w:rsidRPr="00840A92" w:rsidRDefault="00840A92" w:rsidP="00224640">
      <w:pPr>
        <w:pStyle w:val="Title"/>
        <w:rPr>
          <w:iCs/>
          <w:color w:val="4472C4" w:themeColor="accent1"/>
        </w:rPr>
      </w:pPr>
      <w:r>
        <w:rPr>
          <w:rStyle w:val="Emphasis"/>
        </w:rPr>
        <w:t>Severity</w:t>
      </w:r>
      <w:r w:rsidR="00224640" w:rsidRPr="000040C5">
        <w:t xml:space="preserve"> </w:t>
      </w:r>
      <w:sdt>
        <w:sdtPr>
          <w:id w:val="-816103212"/>
          <w:placeholder>
            <w:docPart w:val="BF761BC1F7E9429D89A917F559C17908"/>
          </w:placeholder>
          <w:temporary/>
          <w:showingPlcHdr/>
          <w15:appearance w15:val="hidden"/>
        </w:sdtPr>
        <w:sdtEndPr/>
        <w:sdtContent>
          <w:r w:rsidR="00224640" w:rsidRPr="000040C5">
            <w:t>Report</w:t>
          </w:r>
        </w:sdtContent>
      </w:sdt>
    </w:p>
    <w:p w14:paraId="39D27C10" w14:textId="4C92BD06" w:rsidR="00C31B26" w:rsidRPr="000040C5" w:rsidRDefault="00840A92" w:rsidP="00224640">
      <w:pPr>
        <w:pStyle w:val="Subtitle"/>
      </w:pPr>
      <w:r>
        <w:rPr>
          <w:noProof/>
        </w:rPr>
        <w:drawing>
          <wp:inline distT="0" distB="0" distL="0" distR="0" wp14:anchorId="60AF7F17" wp14:editId="44464EE9">
            <wp:extent cx="5543550" cy="31154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826" cy="3154942"/>
                    </a:xfrm>
                    <a:prstGeom prst="rect">
                      <a:avLst/>
                    </a:prstGeom>
                    <a:noFill/>
                    <a:ln>
                      <a:noFill/>
                    </a:ln>
                  </pic:spPr>
                </pic:pic>
              </a:graphicData>
            </a:graphic>
          </wp:inline>
        </w:drawing>
      </w:r>
    </w:p>
    <w:p w14:paraId="71FCAE16" w14:textId="4112F40C" w:rsidR="00840A92" w:rsidRPr="00840A92" w:rsidRDefault="004D7B32" w:rsidP="00224640">
      <w:pPr>
        <w:pStyle w:val="CoverHead1"/>
        <w:rPr>
          <w:sz w:val="24"/>
          <w:szCs w:val="20"/>
        </w:rPr>
      </w:pPr>
      <w:sdt>
        <w:sdtPr>
          <w:rPr>
            <w:sz w:val="24"/>
            <w:szCs w:val="20"/>
          </w:rPr>
          <w:id w:val="-30888360"/>
          <w:placeholder>
            <w:docPart w:val="A40646EB485E4467A7BA368A361EBB8D"/>
          </w:placeholder>
          <w:temporary/>
          <w:showingPlcHdr/>
          <w15:appearance w15:val="hidden"/>
        </w:sdtPr>
        <w:sdtEndPr/>
        <w:sdtContent>
          <w:r w:rsidR="00224640" w:rsidRPr="00840A92">
            <w:rPr>
              <w:sz w:val="24"/>
              <w:szCs w:val="20"/>
            </w:rPr>
            <w:t>Student:</w:t>
          </w:r>
        </w:sdtContent>
      </w:sdt>
      <w:r w:rsidR="00840A92">
        <w:rPr>
          <w:sz w:val="24"/>
          <w:szCs w:val="20"/>
        </w:rPr>
        <w:tab/>
      </w:r>
      <w:r w:rsidR="00840A92">
        <w:rPr>
          <w:sz w:val="24"/>
          <w:szCs w:val="20"/>
        </w:rPr>
        <w:tab/>
      </w:r>
      <w:r w:rsidR="00840A92">
        <w:rPr>
          <w:sz w:val="24"/>
          <w:szCs w:val="20"/>
        </w:rPr>
        <w:tab/>
      </w:r>
      <w:r w:rsidR="00840A92">
        <w:rPr>
          <w:sz w:val="24"/>
          <w:szCs w:val="20"/>
        </w:rPr>
        <w:tab/>
        <w:t xml:space="preserve">          Course:</w:t>
      </w:r>
    </w:p>
    <w:p w14:paraId="6309CB2A" w14:textId="5DCF1FF3" w:rsidR="00EB6826" w:rsidRPr="00F54ECD" w:rsidRDefault="00840A92" w:rsidP="00F54ECD">
      <w:pPr>
        <w:pStyle w:val="CoverHead2"/>
        <w:rPr>
          <w:sz w:val="32"/>
          <w:szCs w:val="32"/>
        </w:rPr>
      </w:pPr>
      <w:r w:rsidRPr="00840A92">
        <w:rPr>
          <w:sz w:val="32"/>
          <w:szCs w:val="32"/>
        </w:rPr>
        <w:t>Rishabh Shinde</w:t>
      </w:r>
      <w:r>
        <w:rPr>
          <w:sz w:val="32"/>
          <w:szCs w:val="32"/>
        </w:rPr>
        <w:t xml:space="preserve">    </w:t>
      </w:r>
      <w:sdt>
        <w:sdtPr>
          <w:rPr>
            <w:sz w:val="32"/>
            <w:szCs w:val="32"/>
          </w:rPr>
          <w:alias w:val="Title"/>
          <w:tag w:val=""/>
          <w:id w:val="-1762127408"/>
          <w:placeholder>
            <w:docPart w:val="E409ABF0EB3F46CB9E9D6D6159E78D9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31E72">
            <w:rPr>
              <w:sz w:val="32"/>
              <w:szCs w:val="32"/>
            </w:rPr>
            <w:t>Applied Data Science Capstone</w:t>
          </w:r>
        </w:sdtContent>
      </w:sdt>
    </w:p>
    <w:p w14:paraId="09C408BE" w14:textId="5E71E98C" w:rsidR="00EB6826" w:rsidRPr="000040C5" w:rsidRDefault="00F54ECD" w:rsidP="00D8227D">
      <w:pPr>
        <w:pStyle w:val="Heading1"/>
      </w:pPr>
      <w:r>
        <w:lastRenderedPageBreak/>
        <w:t>Introduction</w:t>
      </w:r>
      <w:r w:rsidR="00EC7EB3" w:rsidRPr="000040C5">
        <w:t xml:space="preserve"> </w:t>
      </w:r>
      <w:r>
        <w:rPr>
          <w:rStyle w:val="Emphasis"/>
        </w:rPr>
        <w:t xml:space="preserve">to the Problem </w:t>
      </w:r>
    </w:p>
    <w:p w14:paraId="6293C6BE" w14:textId="0A96EC10" w:rsidR="00F54ECD" w:rsidRPr="00F54ECD" w:rsidRDefault="00F54ECD" w:rsidP="00F54ECD">
      <w:r w:rsidRPr="00F54ECD">
        <w:t>Weather acts through visibility impairments, precipitation, high winds, and temperature extremes to affect driver capabilities, vehicle performance (i.e., traction, stability, and maneuverability), pavement friction, roadway infrastructure, crash risk, traffic flow, and agency productivity. The table below, summarizes the impacts of various weather events on roadways, traffic flow, and operational decisions.</w:t>
      </w:r>
    </w:p>
    <w:p w14:paraId="5A3C57B7" w14:textId="77777777" w:rsidR="00F54ECD" w:rsidRPr="00F54ECD" w:rsidRDefault="00F54ECD" w:rsidP="00F54ECD">
      <w:r w:rsidRPr="00F54ECD">
        <w:t>Prediction of future weather conditions has significant impact on social and economic areas of human life. By gathering the weather data, meteorology opens the possibility of analyzing significant patterns in large amounts of data. Over 150 thousand lives annually are claimed due to the climate changes in temperature and precipitation trends</w:t>
      </w:r>
    </w:p>
    <w:p w14:paraId="57FDE883" w14:textId="77777777" w:rsidR="00F54ECD" w:rsidRPr="00F54ECD" w:rsidRDefault="00F54ECD" w:rsidP="00F54ECD">
      <w:r w:rsidRPr="00F54ECD">
        <w:t>Climate changes also affect traffic flow. By changing external conditions in which transport takes place and which affect the health or concentration of driver’s unfavorable meteorological conditions can lead to traffic accidents, injuries, and death. World Health Organization indicates that the number of road traffic deaths is troublesome and has plateaued at 1.25 million per year.</w:t>
      </w:r>
    </w:p>
    <w:p w14:paraId="42CDCC0C" w14:textId="77777777" w:rsidR="00F54ECD" w:rsidRPr="00F54ECD" w:rsidRDefault="00F54ECD" w:rsidP="00F54ECD">
      <w:r w:rsidRPr="00F54ECD">
        <w:t>This study tries to determine the correlation between weather conditions and traffic accident occurrences by analyzing collected data. Data analysis is one of the activities of data science focused on obtaining important information from collected data</w:t>
      </w:r>
    </w:p>
    <w:p w14:paraId="70305E09" w14:textId="4350B75B" w:rsidR="006C08BD" w:rsidRPr="000040C5" w:rsidRDefault="006C08BD" w:rsidP="00F54ECD"/>
    <w:p w14:paraId="0A946B3F" w14:textId="13F163CA" w:rsidR="00EC7EB3" w:rsidRPr="000040C5" w:rsidRDefault="00F54ECD" w:rsidP="00EC7EB3">
      <w:pPr>
        <w:pStyle w:val="Heading1"/>
      </w:pPr>
      <w:r>
        <w:rPr>
          <w:rStyle w:val="Emphasis"/>
        </w:rPr>
        <w:t>Business</w:t>
      </w:r>
      <w:r w:rsidR="00EC7EB3" w:rsidRPr="000040C5">
        <w:t xml:space="preserve"> </w:t>
      </w:r>
      <w:r>
        <w:t>Understanding</w:t>
      </w:r>
    </w:p>
    <w:tbl>
      <w:tblPr>
        <w:tblW w:w="4940" w:type="pct"/>
        <w:tblCellMar>
          <w:left w:w="0" w:type="dxa"/>
          <w:right w:w="0" w:type="dxa"/>
        </w:tblCellMar>
        <w:tblLook w:val="0600" w:firstRow="0" w:lastRow="0" w:firstColumn="0" w:lastColumn="0" w:noHBand="1" w:noVBand="1"/>
      </w:tblPr>
      <w:tblGrid>
        <w:gridCol w:w="9291"/>
      </w:tblGrid>
      <w:tr w:rsidR="00F54ECD" w:rsidRPr="000040C5" w14:paraId="688CCE27" w14:textId="77777777" w:rsidTr="00F54ECD">
        <w:trPr>
          <w:trHeight w:val="1873"/>
        </w:trPr>
        <w:tc>
          <w:tcPr>
            <w:tcW w:w="9292" w:type="dxa"/>
          </w:tcPr>
          <w:p w14:paraId="6895965E" w14:textId="77777777" w:rsidR="00F54ECD" w:rsidRPr="00F54ECD" w:rsidRDefault="00F54ECD" w:rsidP="00F54ECD">
            <w:r w:rsidRPr="00F54ECD">
              <w:t xml:space="preserve">To reduce the frequency of car collisions in a community, an algorithm must be developed to predict the severity of an accident given the current weather, </w:t>
            </w:r>
            <w:proofErr w:type="gramStart"/>
            <w:r w:rsidRPr="00F54ECD">
              <w:t>road</w:t>
            </w:r>
            <w:proofErr w:type="gramEnd"/>
            <w:r w:rsidRPr="00F54ECD">
              <w:t xml:space="preserve"> and visibility conditions. When conditions are bad, this model will alert drivers to remind them to be more careful or possible change travel date, </w:t>
            </w:r>
            <w:proofErr w:type="gramStart"/>
            <w:r w:rsidRPr="00F54ECD">
              <w:t>mode</w:t>
            </w:r>
            <w:proofErr w:type="gramEnd"/>
            <w:r w:rsidRPr="00F54ECD">
              <w:t xml:space="preserve"> or time, so that it would be safer.</w:t>
            </w:r>
          </w:p>
          <w:p w14:paraId="708F2944" w14:textId="4276F4AE" w:rsidR="00F54ECD" w:rsidRPr="000040C5" w:rsidRDefault="00F54ECD" w:rsidP="00F54ECD"/>
        </w:tc>
      </w:tr>
    </w:tbl>
    <w:p w14:paraId="54E9140A" w14:textId="4F9C44A4" w:rsidR="00602660" w:rsidRDefault="00602660" w:rsidP="00EC7EB3">
      <w:pPr>
        <w:pStyle w:val="Heading1"/>
      </w:pPr>
      <w:r>
        <w:lastRenderedPageBreak/>
        <w:t>Target</w:t>
      </w:r>
      <w:r w:rsidRPr="007132A0">
        <w:rPr>
          <w:rStyle w:val="Emphasis"/>
        </w:rPr>
        <w:t xml:space="preserve"> Audience</w:t>
      </w:r>
    </w:p>
    <w:p w14:paraId="3902301B" w14:textId="18B32927" w:rsidR="00602660" w:rsidRDefault="00602660" w:rsidP="00602660">
      <w:r>
        <w:t>The target audience for this project would be:</w:t>
      </w:r>
    </w:p>
    <w:p w14:paraId="2EE16368" w14:textId="440E3A1D" w:rsidR="00602660" w:rsidRDefault="00602660" w:rsidP="00602660">
      <w:pPr>
        <w:pStyle w:val="ListParagraph"/>
        <w:numPr>
          <w:ilvl w:val="0"/>
          <w:numId w:val="19"/>
        </w:numPr>
      </w:pPr>
      <w:r>
        <w:t>Daily commuters, who have travel on a regular basis for work</w:t>
      </w:r>
      <w:r w:rsidR="007132A0">
        <w:t xml:space="preserve">. </w:t>
      </w:r>
      <w:r>
        <w:t>This project would warn them of possible dangers while driving based on the weather condition, road conditions and the time of the day</w:t>
      </w:r>
    </w:p>
    <w:p w14:paraId="1F833603" w14:textId="0AA0D43F" w:rsidR="00602660" w:rsidRDefault="00602660" w:rsidP="00602660">
      <w:pPr>
        <w:pStyle w:val="ListParagraph"/>
        <w:numPr>
          <w:ilvl w:val="0"/>
          <w:numId w:val="19"/>
        </w:numPr>
      </w:pPr>
      <w:r>
        <w:t>It would also help the first responders like ambulance and firefighter services. The system could help them stay prepared in advance by indicating them of high chances of accidents that could take place.</w:t>
      </w:r>
    </w:p>
    <w:p w14:paraId="17A71486" w14:textId="012BD34E" w:rsidR="00602660" w:rsidRDefault="007132A0" w:rsidP="007132A0">
      <w:pPr>
        <w:pStyle w:val="ListParagraph"/>
        <w:numPr>
          <w:ilvl w:val="0"/>
          <w:numId w:val="0"/>
        </w:numPr>
        <w:ind w:left="420"/>
      </w:pPr>
      <w:r>
        <w:t>Thus,</w:t>
      </w:r>
      <w:r w:rsidR="00602660">
        <w:t xml:space="preserve"> ensuring </w:t>
      </w:r>
      <w:r>
        <w:t>anyone in need could receive their help without much delay</w:t>
      </w:r>
    </w:p>
    <w:p w14:paraId="7CCDA873" w14:textId="4A96D646" w:rsidR="00EC7EB3" w:rsidRDefault="00F54ECD" w:rsidP="00EC7EB3">
      <w:pPr>
        <w:pStyle w:val="Heading1"/>
        <w:rPr>
          <w:rStyle w:val="Emphasis"/>
        </w:rPr>
      </w:pPr>
      <w:bookmarkStart w:id="0" w:name="_Hlk50158622"/>
      <w:r>
        <w:t>Data</w:t>
      </w:r>
      <w:r w:rsidR="00EC7EB3" w:rsidRPr="000040C5">
        <w:t xml:space="preserve"> </w:t>
      </w:r>
      <w:r>
        <w:rPr>
          <w:rStyle w:val="Emphasis"/>
        </w:rPr>
        <w:t>Understanding</w:t>
      </w:r>
    </w:p>
    <w:p w14:paraId="138CEB31" w14:textId="0B13ABD9" w:rsidR="00F54ECD" w:rsidRDefault="00F54ECD" w:rsidP="00F54ECD">
      <w:r>
        <w:t>The data has been retrieved and processed through various sources, and database.</w:t>
      </w:r>
    </w:p>
    <w:p w14:paraId="0CB449C0" w14:textId="097AA106" w:rsidR="00F54ECD" w:rsidRDefault="00F54ECD" w:rsidP="00F54ECD">
      <w:r>
        <w:t>The main source being the data-collisions csv file</w:t>
      </w:r>
    </w:p>
    <w:p w14:paraId="408027BD" w14:textId="0A804D23" w:rsidR="00FC7151" w:rsidRPr="00F54ECD" w:rsidRDefault="00FC7151" w:rsidP="00F54ECD">
      <w:r w:rsidRPr="00FC7151">
        <w:t>Our predictor or target variable will be 'SEVERITYCODE' because it is used measure the severity of an accident from 0 to 5 within the dataset. Attributes used to weigh the severity of an accident are 'WEATHER', 'ROADCOND' and 'LIGHTCOND'.</w:t>
      </w:r>
    </w:p>
    <w:p w14:paraId="78C42E66" w14:textId="4A3BD0D9" w:rsidR="00EB6826" w:rsidRPr="000040C5" w:rsidRDefault="00FC7151" w:rsidP="00B30030">
      <w:pPr>
        <w:pStyle w:val="Heading2"/>
      </w:pPr>
      <w:r>
        <w:t>SEVERITYCODE</w:t>
      </w:r>
    </w:p>
    <w:p w14:paraId="0F97332E" w14:textId="701715AF" w:rsidR="00FC7151" w:rsidRDefault="00FC7151" w:rsidP="00CC0EDB">
      <w:r>
        <w:t>Severity codes are as follows:</w:t>
      </w:r>
    </w:p>
    <w:p w14:paraId="03EB0875" w14:textId="0149C192" w:rsidR="008F19ED" w:rsidRDefault="008F19ED" w:rsidP="008F19ED">
      <w:pPr>
        <w:pStyle w:val="ListParagraph"/>
        <w:numPr>
          <w:ilvl w:val="0"/>
          <w:numId w:val="13"/>
        </w:numPr>
      </w:pPr>
      <w:r>
        <w:t>Little to no probability (Clear conditions)</w:t>
      </w:r>
    </w:p>
    <w:p w14:paraId="34A1C770" w14:textId="0580C244" w:rsidR="00FC7151" w:rsidRDefault="00FC7151" w:rsidP="008F19ED">
      <w:pPr>
        <w:pStyle w:val="ListParagraph"/>
        <w:numPr>
          <w:ilvl w:val="0"/>
          <w:numId w:val="13"/>
        </w:numPr>
      </w:pPr>
      <w:r>
        <w:t xml:space="preserve"> Very Low </w:t>
      </w:r>
      <w:r w:rsidR="008F19ED">
        <w:t>probability (chance or damage property)</w:t>
      </w:r>
    </w:p>
    <w:p w14:paraId="37A95018" w14:textId="226C0876" w:rsidR="008F19ED" w:rsidRDefault="008F19ED" w:rsidP="008F19ED">
      <w:pPr>
        <w:pStyle w:val="ListParagraph"/>
        <w:numPr>
          <w:ilvl w:val="0"/>
          <w:numId w:val="13"/>
        </w:numPr>
      </w:pPr>
      <w:r w:rsidRPr="008F19ED">
        <w:t>Low Probability - Chance of Injury</w:t>
      </w:r>
    </w:p>
    <w:p w14:paraId="258D5E80" w14:textId="6FAE870C" w:rsidR="008F19ED" w:rsidRDefault="008F19ED" w:rsidP="008F19ED">
      <w:pPr>
        <w:pStyle w:val="ListParagraph"/>
        <w:numPr>
          <w:ilvl w:val="0"/>
          <w:numId w:val="13"/>
        </w:numPr>
      </w:pPr>
      <w:r w:rsidRPr="008F19ED">
        <w:t>Mild Probability - Chance of Serious Injury</w:t>
      </w:r>
    </w:p>
    <w:p w14:paraId="157FD5EB" w14:textId="09560C9D" w:rsidR="008F19ED" w:rsidRDefault="008F19ED" w:rsidP="008F19ED">
      <w:pPr>
        <w:pStyle w:val="ListParagraph"/>
        <w:numPr>
          <w:ilvl w:val="0"/>
          <w:numId w:val="13"/>
        </w:numPr>
      </w:pPr>
      <w:r w:rsidRPr="008F19ED">
        <w:t>High Probability - Chance of Fatality</w:t>
      </w:r>
    </w:p>
    <w:p w14:paraId="452E9C22" w14:textId="596F0072" w:rsidR="007132A0" w:rsidRDefault="007132A0" w:rsidP="007132A0"/>
    <w:p w14:paraId="1270F58D" w14:textId="77777777" w:rsidR="007132A0" w:rsidRPr="000040C5" w:rsidRDefault="007132A0" w:rsidP="007132A0"/>
    <w:p w14:paraId="1E2EFB63" w14:textId="62E2C591" w:rsidR="00B30030" w:rsidRPr="000040C5" w:rsidRDefault="008F19ED" w:rsidP="00B30030">
      <w:pPr>
        <w:pStyle w:val="Heading2"/>
      </w:pPr>
      <w:r>
        <w:lastRenderedPageBreak/>
        <w:t>WEATHER</w:t>
      </w:r>
    </w:p>
    <w:p w14:paraId="0B6EB6DF" w14:textId="75E1729F" w:rsidR="0002791A" w:rsidRDefault="00842A41" w:rsidP="00842A41">
      <w:pPr>
        <w:pStyle w:val="ListParagraph"/>
        <w:numPr>
          <w:ilvl w:val="0"/>
          <w:numId w:val="16"/>
        </w:numPr>
      </w:pPr>
      <w:r>
        <w:t xml:space="preserve">Overcast: </w:t>
      </w:r>
      <w:r w:rsidRPr="00842A41">
        <w:t>Overcast sky conditions occur when clouds cover all or most of the sky and cause low visibility conditions</w:t>
      </w:r>
    </w:p>
    <w:p w14:paraId="64F7363F" w14:textId="543E8642" w:rsidR="009E3BFF" w:rsidRDefault="009E3BFF" w:rsidP="00842A41">
      <w:pPr>
        <w:pStyle w:val="ListParagraph"/>
        <w:numPr>
          <w:ilvl w:val="0"/>
          <w:numId w:val="16"/>
        </w:numPr>
      </w:pPr>
      <w:r>
        <w:t>Rains: Heavy or moderate rainfall, which causes roads to be slippery</w:t>
      </w:r>
    </w:p>
    <w:p w14:paraId="7DB1788D" w14:textId="6AD93BF9" w:rsidR="009E3BFF" w:rsidRPr="000040C5" w:rsidRDefault="009E3BFF" w:rsidP="00842A41">
      <w:pPr>
        <w:pStyle w:val="ListParagraph"/>
        <w:numPr>
          <w:ilvl w:val="0"/>
          <w:numId w:val="16"/>
        </w:numPr>
      </w:pPr>
      <w:r>
        <w:t>Clear: Clear weather conditions</w:t>
      </w:r>
    </w:p>
    <w:p w14:paraId="316A3B71" w14:textId="2478AB29" w:rsidR="00B30030" w:rsidRPr="000040C5" w:rsidRDefault="009E3BFF" w:rsidP="00B30030">
      <w:pPr>
        <w:pStyle w:val="Heading2"/>
      </w:pPr>
      <w:r>
        <w:t>ROADCOND</w:t>
      </w:r>
    </w:p>
    <w:p w14:paraId="53771AE4" w14:textId="0462DF37" w:rsidR="00CC0EDB" w:rsidRDefault="009E3BFF" w:rsidP="00CC0EDB">
      <w:r>
        <w:t xml:space="preserve">This attribute refers to the road condition for a </w:t>
      </w:r>
      <w:r w:rsidR="00602660">
        <w:t>day</w:t>
      </w:r>
    </w:p>
    <w:p w14:paraId="353BBA9F" w14:textId="5E092695" w:rsidR="009E3BFF" w:rsidRDefault="009E3BFF" w:rsidP="009E3BFF">
      <w:pPr>
        <w:pStyle w:val="ListParagraph"/>
        <w:numPr>
          <w:ilvl w:val="0"/>
          <w:numId w:val="17"/>
        </w:numPr>
      </w:pPr>
      <w:r>
        <w:t xml:space="preserve">Wet: Usually refers to wet and snowy conditions on a </w:t>
      </w:r>
      <w:r w:rsidR="00602660">
        <w:t>day</w:t>
      </w:r>
    </w:p>
    <w:p w14:paraId="25712897" w14:textId="192D09CE" w:rsidR="009E3BFF" w:rsidRPr="000040C5" w:rsidRDefault="009E3BFF" w:rsidP="009E3BFF">
      <w:pPr>
        <w:pStyle w:val="ListParagraph"/>
        <w:numPr>
          <w:ilvl w:val="0"/>
          <w:numId w:val="17"/>
        </w:numPr>
      </w:pPr>
      <w:r>
        <w:t>Dry: Normal road conditions</w:t>
      </w:r>
    </w:p>
    <w:p w14:paraId="42043876" w14:textId="497C5F68" w:rsidR="004A20D6" w:rsidRDefault="009E3BFF" w:rsidP="009E3BFF">
      <w:pPr>
        <w:pStyle w:val="Heading2"/>
        <w:rPr>
          <w:noProof/>
        </w:rPr>
      </w:pPr>
      <w:r>
        <w:rPr>
          <w:noProof/>
        </w:rPr>
        <w:t>LIGHTCOND</w:t>
      </w:r>
    </w:p>
    <w:p w14:paraId="4364F624" w14:textId="4EE83EE7" w:rsidR="009E3BFF" w:rsidRDefault="00602660" w:rsidP="009E3BFF">
      <w:r>
        <w:t>This attribute gives information of light conditions when the accident took place and will be useful in predicting in what conditions an accident is probable.</w:t>
      </w:r>
    </w:p>
    <w:p w14:paraId="27066E01" w14:textId="2FF04462" w:rsidR="00602660" w:rsidRDefault="00602660" w:rsidP="00602660">
      <w:pPr>
        <w:pStyle w:val="ListParagraph"/>
        <w:numPr>
          <w:ilvl w:val="0"/>
          <w:numId w:val="18"/>
        </w:numPr>
      </w:pPr>
      <w:r>
        <w:t>Daylight: Indicates daylight conditions</w:t>
      </w:r>
    </w:p>
    <w:p w14:paraId="2F7C1E92" w14:textId="730533F7" w:rsidR="00602660" w:rsidRDefault="00602660" w:rsidP="00602660">
      <w:pPr>
        <w:pStyle w:val="ListParagraph"/>
        <w:numPr>
          <w:ilvl w:val="0"/>
          <w:numId w:val="18"/>
        </w:numPr>
      </w:pPr>
      <w:r>
        <w:t>Dark with Street Lights on: Dark conditions but streetlight source was present</w:t>
      </w:r>
    </w:p>
    <w:p w14:paraId="409D6222" w14:textId="598A9D49" w:rsidR="00602660" w:rsidRDefault="00602660" w:rsidP="00602660">
      <w:pPr>
        <w:pStyle w:val="ListParagraph"/>
        <w:numPr>
          <w:ilvl w:val="0"/>
          <w:numId w:val="18"/>
        </w:numPr>
      </w:pPr>
      <w:r>
        <w:t>Dark without Street Lights: Pitch dark conditions, only head lights to guide the way</w:t>
      </w:r>
    </w:p>
    <w:p w14:paraId="35C0ECFC" w14:textId="3C825083" w:rsidR="00602660" w:rsidRDefault="00602660" w:rsidP="00602660">
      <w:pPr>
        <w:pStyle w:val="ListParagraph"/>
        <w:numPr>
          <w:ilvl w:val="0"/>
          <w:numId w:val="18"/>
        </w:numPr>
      </w:pPr>
      <w:r>
        <w:t>Dawn: Early Morning, day starts getting more light</w:t>
      </w:r>
    </w:p>
    <w:p w14:paraId="6E578D73" w14:textId="22649B11" w:rsidR="00602660" w:rsidRDefault="00602660" w:rsidP="00602660">
      <w:pPr>
        <w:pStyle w:val="ListParagraph"/>
        <w:numPr>
          <w:ilvl w:val="0"/>
          <w:numId w:val="18"/>
        </w:numPr>
      </w:pPr>
      <w:r>
        <w:t>Dusk: late evening, light from the day reduces</w:t>
      </w:r>
    </w:p>
    <w:p w14:paraId="089D9181" w14:textId="6FDDF1C2" w:rsidR="00602660" w:rsidRDefault="00602660" w:rsidP="00602660"/>
    <w:p w14:paraId="30909C15" w14:textId="323BDCF4" w:rsidR="009D56F0" w:rsidRDefault="009D56F0" w:rsidP="009D56F0">
      <w:pPr>
        <w:pStyle w:val="CoverHead2"/>
      </w:pPr>
    </w:p>
    <w:p w14:paraId="3D983BBB" w14:textId="14384C87" w:rsidR="009D56F0" w:rsidRDefault="009D56F0" w:rsidP="009D56F0"/>
    <w:p w14:paraId="4EDC977B" w14:textId="7FAC2B9C" w:rsidR="009D56F0" w:rsidRDefault="009D56F0" w:rsidP="009D56F0"/>
    <w:p w14:paraId="0B120F63" w14:textId="4EE50B6D" w:rsidR="009D56F0" w:rsidRDefault="009D56F0" w:rsidP="009D56F0"/>
    <w:p w14:paraId="43F432DC" w14:textId="0A4FE8BC" w:rsidR="009D56F0" w:rsidRDefault="009D56F0" w:rsidP="009D56F0"/>
    <w:p w14:paraId="36A01A5D" w14:textId="37201FC0" w:rsidR="009D56F0" w:rsidRDefault="009D56F0" w:rsidP="009D56F0"/>
    <w:p w14:paraId="666EEAE7" w14:textId="48369E2C" w:rsidR="009D56F0" w:rsidRDefault="009D56F0" w:rsidP="009D56F0"/>
    <w:p w14:paraId="59951F7A" w14:textId="77777777" w:rsidR="00602660" w:rsidRDefault="00602660" w:rsidP="00602660"/>
    <w:p w14:paraId="42EB8D20" w14:textId="226C1036" w:rsidR="00F0616E" w:rsidRDefault="00F0616E" w:rsidP="00F0616E">
      <w:pPr>
        <w:pStyle w:val="Caption"/>
      </w:pPr>
      <w:r>
        <w:rPr>
          <w:noProof/>
        </w:rPr>
        <w:lastRenderedPageBreak/>
        <w:drawing>
          <wp:inline distT="0" distB="0" distL="0" distR="0" wp14:anchorId="1CC0BE96" wp14:editId="3D952210">
            <wp:extent cx="6689421" cy="4352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4546" cy="4356260"/>
                    </a:xfrm>
                    <a:prstGeom prst="rect">
                      <a:avLst/>
                    </a:prstGeom>
                    <a:noFill/>
                    <a:ln>
                      <a:noFill/>
                    </a:ln>
                  </pic:spPr>
                </pic:pic>
              </a:graphicData>
            </a:graphic>
          </wp:inline>
        </w:drawing>
      </w:r>
    </w:p>
    <w:p w14:paraId="72E21BD1" w14:textId="7CC23EAE" w:rsidR="00EC7EB3" w:rsidRDefault="00F0616E" w:rsidP="00F0616E">
      <w:pPr>
        <w:pStyle w:val="Caption"/>
      </w:pPr>
      <w:r>
        <w:rPr>
          <w:noProof/>
        </w:rPr>
        <w:drawing>
          <wp:inline distT="0" distB="0" distL="0" distR="0" wp14:anchorId="73C752D6" wp14:editId="72434B78">
            <wp:extent cx="5038725" cy="3132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0212" cy="3152116"/>
                    </a:xfrm>
                    <a:prstGeom prst="rect">
                      <a:avLst/>
                    </a:prstGeom>
                    <a:noFill/>
                    <a:ln>
                      <a:noFill/>
                    </a:ln>
                  </pic:spPr>
                </pic:pic>
              </a:graphicData>
            </a:graphic>
          </wp:inline>
        </w:drawing>
      </w:r>
    </w:p>
    <w:p w14:paraId="49332023" w14:textId="4964B675" w:rsidR="00F0616E" w:rsidRDefault="00F0616E" w:rsidP="00F0616E"/>
    <w:p w14:paraId="52ED5E17" w14:textId="77777777" w:rsidR="00F0616E" w:rsidRDefault="00F0616E" w:rsidP="00F0616E">
      <w:pPr>
        <w:rPr>
          <w:noProof/>
        </w:rPr>
      </w:pPr>
    </w:p>
    <w:p w14:paraId="37B874E1" w14:textId="4F56E072" w:rsidR="00F0616E" w:rsidRDefault="00F0616E" w:rsidP="00F0616E">
      <w:r>
        <w:rPr>
          <w:noProof/>
        </w:rPr>
        <w:lastRenderedPageBreak/>
        <w:drawing>
          <wp:inline distT="0" distB="0" distL="0" distR="0" wp14:anchorId="12ABAEC8" wp14:editId="2D130FEE">
            <wp:extent cx="4895850" cy="811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81" t="2182" r="26403" b="-1"/>
                    <a:stretch/>
                  </pic:blipFill>
                  <pic:spPr bwMode="auto">
                    <a:xfrm>
                      <a:off x="0" y="0"/>
                      <a:ext cx="4909450" cy="8137843"/>
                    </a:xfrm>
                    <a:prstGeom prst="rect">
                      <a:avLst/>
                    </a:prstGeom>
                    <a:noFill/>
                    <a:ln>
                      <a:noFill/>
                    </a:ln>
                    <a:extLst>
                      <a:ext uri="{53640926-AAD7-44D8-BBD7-CCE9431645EC}">
                        <a14:shadowObscured xmlns:a14="http://schemas.microsoft.com/office/drawing/2010/main"/>
                      </a:ext>
                    </a:extLst>
                  </pic:spPr>
                </pic:pic>
              </a:graphicData>
            </a:graphic>
          </wp:inline>
        </w:drawing>
      </w:r>
    </w:p>
    <w:p w14:paraId="5E0500B2" w14:textId="6BD4058B" w:rsidR="00F0616E" w:rsidRPr="00F0616E" w:rsidRDefault="00F0616E" w:rsidP="00F0616E"/>
    <w:tbl>
      <w:tblPr>
        <w:tblW w:w="4106" w:type="pct"/>
        <w:tblCellMar>
          <w:left w:w="0" w:type="dxa"/>
          <w:right w:w="0" w:type="dxa"/>
        </w:tblCellMar>
        <w:tblLook w:val="0620" w:firstRow="1" w:lastRow="0" w:firstColumn="0" w:lastColumn="0" w:noHBand="1" w:noVBand="1"/>
      </w:tblPr>
      <w:tblGrid>
        <w:gridCol w:w="7723"/>
      </w:tblGrid>
      <w:tr w:rsidR="00F0616E" w:rsidRPr="000040C5" w14:paraId="1EC70CEA" w14:textId="77777777" w:rsidTr="00F0616E">
        <w:trPr>
          <w:trHeight w:val="6480"/>
        </w:trPr>
        <w:tc>
          <w:tcPr>
            <w:tcW w:w="7723" w:type="dxa"/>
            <w:tcMar>
              <w:left w:w="340" w:type="dxa"/>
            </w:tcMar>
          </w:tcPr>
          <w:p w14:paraId="0F6F5695" w14:textId="77777777" w:rsidR="00F0616E" w:rsidRDefault="00F0616E" w:rsidP="00B4286F">
            <w:pPr>
              <w:spacing w:after="0"/>
              <w:rPr>
                <w:noProof/>
              </w:rPr>
            </w:pPr>
          </w:p>
          <w:p w14:paraId="3D130C2E" w14:textId="20DE6903" w:rsidR="00F0616E" w:rsidRPr="000040C5" w:rsidRDefault="00F0616E" w:rsidP="00F0616E">
            <w:pPr>
              <w:spacing w:after="0"/>
            </w:pPr>
            <w:r>
              <w:rPr>
                <w:noProof/>
              </w:rPr>
              <w:drawing>
                <wp:inline distT="0" distB="0" distL="0" distR="0" wp14:anchorId="0FFE9CB3" wp14:editId="350E45A0">
                  <wp:extent cx="468826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1913" t="3039" r="17389" b="7751"/>
                          <a:stretch/>
                        </pic:blipFill>
                        <pic:spPr bwMode="auto">
                          <a:xfrm>
                            <a:off x="0" y="0"/>
                            <a:ext cx="4730492" cy="6102856"/>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0"/>
    </w:tbl>
    <w:p w14:paraId="55473C6E" w14:textId="30B239ED" w:rsidR="007D5A3F" w:rsidRDefault="007D5A3F" w:rsidP="002868AC">
      <w:pPr>
        <w:rPr>
          <w:noProof/>
        </w:rPr>
      </w:pPr>
    </w:p>
    <w:p w14:paraId="4064FB7C" w14:textId="7D109B56" w:rsidR="00297DF0" w:rsidRDefault="00297DF0" w:rsidP="002868AC">
      <w:pPr>
        <w:rPr>
          <w:noProof/>
        </w:rPr>
      </w:pPr>
    </w:p>
    <w:p w14:paraId="0124238A" w14:textId="62740AD2" w:rsidR="00297DF0" w:rsidRDefault="00297DF0" w:rsidP="002868AC">
      <w:pPr>
        <w:rPr>
          <w:noProof/>
        </w:rPr>
      </w:pPr>
    </w:p>
    <w:p w14:paraId="18D00225" w14:textId="7EEEFAF0" w:rsidR="00297DF0" w:rsidRDefault="00297DF0" w:rsidP="002868AC">
      <w:pPr>
        <w:rPr>
          <w:noProof/>
        </w:rPr>
      </w:pPr>
    </w:p>
    <w:p w14:paraId="311DBD8D" w14:textId="5CFDA782" w:rsidR="00297DF0" w:rsidRDefault="00297DF0" w:rsidP="002868AC">
      <w:pPr>
        <w:rPr>
          <w:noProof/>
        </w:rPr>
      </w:pPr>
    </w:p>
    <w:p w14:paraId="0A10058A" w14:textId="23B13469" w:rsidR="00297DF0" w:rsidRDefault="00297DF0" w:rsidP="002868AC">
      <w:pPr>
        <w:rPr>
          <w:noProof/>
        </w:rPr>
      </w:pPr>
    </w:p>
    <w:p w14:paraId="6034593D" w14:textId="535062BC" w:rsidR="00297DF0" w:rsidRDefault="00297DF0" w:rsidP="002868AC">
      <w:pPr>
        <w:rPr>
          <w:noProof/>
        </w:rPr>
      </w:pPr>
    </w:p>
    <w:p w14:paraId="4DE89D83" w14:textId="6FEF94E9" w:rsidR="00297DF0" w:rsidRDefault="00297DF0" w:rsidP="002868AC">
      <w:pPr>
        <w:rPr>
          <w:noProof/>
        </w:rPr>
      </w:pPr>
    </w:p>
    <w:p w14:paraId="49956E19" w14:textId="6DA725DD" w:rsidR="00297DF0" w:rsidRDefault="00297DF0" w:rsidP="009D56F0">
      <w:pPr>
        <w:pStyle w:val="Heading2"/>
      </w:pPr>
      <w:r>
        <w:lastRenderedPageBreak/>
        <w:t>Data Balancing and Cleaning</w:t>
      </w:r>
    </w:p>
    <w:p w14:paraId="04AD9778" w14:textId="77777777" w:rsidR="00297DF0" w:rsidRPr="00602660" w:rsidRDefault="00297DF0" w:rsidP="00297DF0">
      <w:r>
        <w:t>Data is unbalanced and cannot be directly used for analysis</w:t>
      </w:r>
    </w:p>
    <w:p w14:paraId="129876AB" w14:textId="77777777" w:rsidR="00297DF0" w:rsidRPr="00602660" w:rsidRDefault="00297DF0" w:rsidP="00297DF0">
      <w:pPr>
        <w:rPr>
          <w:rFonts w:eastAsia="Times New Roman" w:cstheme="minorHAnsi"/>
          <w:lang w:val="en-IN" w:eastAsia="en-IN"/>
        </w:rPr>
      </w:pPr>
      <w:r w:rsidRPr="00602660">
        <w:rPr>
          <w:rFonts w:eastAsia="Times New Roman" w:cstheme="minorHAnsi"/>
          <w:lang w:val="en-IN" w:eastAsia="en-IN"/>
        </w:rPr>
        <w:t>In its original form, this data is not fit for analysis. For one, there are many columns that we will not use for this model. Also, most of the features are of type object when they should be numerical type.</w:t>
      </w:r>
    </w:p>
    <w:p w14:paraId="7A77AA67" w14:textId="406477A9" w:rsidR="00297DF0" w:rsidRPr="009D56F0" w:rsidRDefault="00297DF0" w:rsidP="002868AC">
      <w:pPr>
        <w:rPr>
          <w:rFonts w:eastAsia="Times New Roman" w:cstheme="minorHAnsi"/>
          <w:lang w:val="en-IN" w:eastAsia="en-IN"/>
        </w:rPr>
      </w:pPr>
      <w:r w:rsidRPr="00602660">
        <w:rPr>
          <w:rFonts w:eastAsia="Times New Roman" w:cstheme="minorHAnsi"/>
          <w:lang w:val="en-IN" w:eastAsia="en-IN"/>
        </w:rPr>
        <w:t>We must use label encoding to covert the features to our desired data type.</w:t>
      </w:r>
    </w:p>
    <w:p w14:paraId="04F06C77" w14:textId="4F96139A" w:rsidR="00297DF0" w:rsidRDefault="00297DF0" w:rsidP="00297DF0">
      <w:pPr>
        <w:pStyle w:val="Heading2"/>
        <w:rPr>
          <w:noProof/>
        </w:rPr>
      </w:pPr>
      <w:r>
        <w:rPr>
          <w:noProof/>
        </w:rPr>
        <w:t>Understanding the data</w:t>
      </w:r>
    </w:p>
    <w:p w14:paraId="4B7ACDE4" w14:textId="6FEC1688" w:rsidR="00297DF0" w:rsidRDefault="00297DF0" w:rsidP="00297DF0">
      <w:r>
        <w:t>Data Cleaning is an essential step because we must identify which data features are important for our analysis and which attributes are not.</w:t>
      </w:r>
    </w:p>
    <w:p w14:paraId="5233A044" w14:textId="68928140" w:rsidR="00675CF6" w:rsidRDefault="00297DF0" w:rsidP="00297DF0">
      <w:r>
        <w:t xml:space="preserve">So, it is essential that we go through each attribute carefully and determine how important it is and whether it can be used </w:t>
      </w:r>
    </w:p>
    <w:p w14:paraId="75F5FE4F" w14:textId="77777777" w:rsidR="009D56F0" w:rsidRDefault="009D56F0" w:rsidP="009D56F0">
      <w:pPr>
        <w:pStyle w:val="Heading1"/>
        <w:rPr>
          <w:rStyle w:val="Emphasis"/>
        </w:rPr>
      </w:pPr>
      <w:r>
        <w:t>Feature</w:t>
      </w:r>
      <w:r>
        <w:rPr>
          <w:rStyle w:val="Emphasis"/>
        </w:rPr>
        <w:t xml:space="preserve"> Selection</w:t>
      </w:r>
    </w:p>
    <w:p w14:paraId="792A048C" w14:textId="1B2CF262" w:rsidR="009D56F0" w:rsidRDefault="009D56F0" w:rsidP="009D56F0">
      <w:r>
        <w:t>The main features used are:</w:t>
      </w:r>
    </w:p>
    <w:p w14:paraId="265B5373" w14:textId="3EB438BF" w:rsidR="009D56F0" w:rsidRDefault="009D56F0" w:rsidP="009D56F0">
      <w:pPr>
        <w:pStyle w:val="ListParagraph"/>
        <w:numPr>
          <w:ilvl w:val="0"/>
          <w:numId w:val="20"/>
        </w:numPr>
      </w:pPr>
      <w:r>
        <w:t>SEVERITYCOND</w:t>
      </w:r>
    </w:p>
    <w:p w14:paraId="55C9879C" w14:textId="22F1BCB3" w:rsidR="009D56F0" w:rsidRDefault="009D56F0" w:rsidP="009D56F0">
      <w:pPr>
        <w:pStyle w:val="ListParagraph"/>
        <w:numPr>
          <w:ilvl w:val="0"/>
          <w:numId w:val="20"/>
        </w:numPr>
      </w:pPr>
      <w:r>
        <w:t>WEATHER</w:t>
      </w:r>
    </w:p>
    <w:p w14:paraId="2EE0D32E" w14:textId="2A33386A" w:rsidR="009D56F0" w:rsidRDefault="009D56F0" w:rsidP="009D56F0">
      <w:pPr>
        <w:pStyle w:val="ListParagraph"/>
        <w:numPr>
          <w:ilvl w:val="0"/>
          <w:numId w:val="20"/>
        </w:numPr>
      </w:pPr>
      <w:r>
        <w:t>LIGHTCOND</w:t>
      </w:r>
    </w:p>
    <w:p w14:paraId="0A08146D" w14:textId="10E90010" w:rsidR="009D56F0" w:rsidRDefault="009D56F0" w:rsidP="009D56F0">
      <w:pPr>
        <w:pStyle w:val="ListParagraph"/>
        <w:numPr>
          <w:ilvl w:val="0"/>
          <w:numId w:val="20"/>
        </w:numPr>
      </w:pPr>
      <w:r>
        <w:t>ROADCOND</w:t>
      </w:r>
    </w:p>
    <w:p w14:paraId="60A77962" w14:textId="026B10AA" w:rsidR="009D56F0" w:rsidRDefault="009D56F0" w:rsidP="009D56F0">
      <w:pPr>
        <w:pStyle w:val="ListParagraph"/>
        <w:numPr>
          <w:ilvl w:val="0"/>
          <w:numId w:val="20"/>
        </w:numPr>
      </w:pPr>
      <w:r>
        <w:t>JUNCTIONTYPE</w:t>
      </w:r>
    </w:p>
    <w:p w14:paraId="7E175679" w14:textId="687C8CB0" w:rsidR="009D56F0" w:rsidRDefault="009D56F0" w:rsidP="009D56F0">
      <w:r>
        <w:t>Features dropped:</w:t>
      </w:r>
    </w:p>
    <w:p w14:paraId="0D2E3C4B" w14:textId="32119BCB" w:rsidR="009D56F0" w:rsidRDefault="009D56F0" w:rsidP="009D56F0">
      <w:r w:rsidRPr="009D56F0">
        <w:t>'X',</w:t>
      </w:r>
      <w:r>
        <w:t xml:space="preserve"> </w:t>
      </w:r>
      <w:r w:rsidRPr="009D56F0">
        <w:t>'Y',</w:t>
      </w:r>
      <w:r>
        <w:t xml:space="preserve"> </w:t>
      </w:r>
      <w:r w:rsidRPr="009D56F0">
        <w:t>'OBJECTID',</w:t>
      </w:r>
      <w:r>
        <w:t xml:space="preserve"> </w:t>
      </w:r>
      <w:r w:rsidRPr="009D56F0">
        <w:t>'INCKEY',</w:t>
      </w:r>
      <w:r>
        <w:t xml:space="preserve"> </w:t>
      </w:r>
      <w:r w:rsidRPr="009D56F0">
        <w:t>'COLDETKEY',</w:t>
      </w:r>
      <w:r>
        <w:t xml:space="preserve"> </w:t>
      </w:r>
      <w:r w:rsidRPr="009D56F0">
        <w:t>'REPORTNO',</w:t>
      </w:r>
      <w:r>
        <w:t xml:space="preserve"> </w:t>
      </w:r>
      <w:r w:rsidRPr="009D56F0">
        <w:t>'STATUS',</w:t>
      </w:r>
      <w:r>
        <w:t xml:space="preserve"> </w:t>
      </w:r>
      <w:r w:rsidRPr="009D56F0">
        <w:t>'INTKEY'</w:t>
      </w:r>
      <w:r>
        <w:t>,</w:t>
      </w:r>
      <w:r w:rsidRPr="009D56F0">
        <w:t xml:space="preserve"> 'LOCATION',</w:t>
      </w:r>
      <w:r>
        <w:t xml:space="preserve"> </w:t>
      </w:r>
      <w:r w:rsidRPr="009D56F0">
        <w:t>'EXCEPTRSNCODE',</w:t>
      </w:r>
      <w:r>
        <w:t xml:space="preserve"> </w:t>
      </w:r>
      <w:r w:rsidRPr="009D56F0">
        <w:t>'EXCEPTRSNDESC',</w:t>
      </w:r>
      <w:r>
        <w:t xml:space="preserve"> </w:t>
      </w:r>
      <w:r w:rsidRPr="009D56F0">
        <w:t>'SEVERITYDESC',</w:t>
      </w:r>
      <w:r>
        <w:t xml:space="preserve"> </w:t>
      </w:r>
      <w:r w:rsidRPr="009D56F0">
        <w:t>'SDOT_COLCODE',</w:t>
      </w:r>
      <w:r>
        <w:t xml:space="preserve"> </w:t>
      </w:r>
      <w:r w:rsidRPr="009D56F0">
        <w:t>'SDOT_COLDESC',</w:t>
      </w:r>
      <w:r>
        <w:t xml:space="preserve"> </w:t>
      </w:r>
      <w:r w:rsidRPr="009D56F0">
        <w:t>'SDOTCOLNUM'</w:t>
      </w:r>
      <w:r>
        <w:t xml:space="preserve">, </w:t>
      </w:r>
      <w:r w:rsidRPr="009D56F0">
        <w:t>'INCDTTM',</w:t>
      </w:r>
      <w:r>
        <w:t xml:space="preserve"> </w:t>
      </w:r>
      <w:r w:rsidRPr="009D56F0">
        <w:t>'COLLISIONTYPE',</w:t>
      </w:r>
      <w:r>
        <w:t xml:space="preserve"> </w:t>
      </w:r>
      <w:r w:rsidRPr="009D56F0">
        <w:t>'INATTENTIONIND',</w:t>
      </w:r>
      <w:r>
        <w:t xml:space="preserve"> </w:t>
      </w:r>
      <w:r w:rsidRPr="009D56F0">
        <w:t>'UNDERINFL',</w:t>
      </w:r>
      <w:r>
        <w:t xml:space="preserve"> </w:t>
      </w:r>
      <w:r w:rsidRPr="009D56F0">
        <w:t>'PEDROWNOTGRNT',</w:t>
      </w:r>
      <w:r>
        <w:t xml:space="preserve"> </w:t>
      </w:r>
      <w:r w:rsidRPr="009D56F0">
        <w:t>'SPEEDING',</w:t>
      </w:r>
      <w:r>
        <w:t xml:space="preserve"> </w:t>
      </w:r>
      <w:r w:rsidRPr="009D56F0">
        <w:t>'ST_COLCODE',</w:t>
      </w:r>
      <w:r>
        <w:t xml:space="preserve"> </w:t>
      </w:r>
      <w:r w:rsidRPr="009D56F0">
        <w:t>'ST_COLDESC',</w:t>
      </w:r>
      <w:r>
        <w:t xml:space="preserve"> </w:t>
      </w:r>
      <w:r w:rsidRPr="009D56F0">
        <w:t>'HITPARKEDCAR'</w:t>
      </w:r>
    </w:p>
    <w:p w14:paraId="63921329" w14:textId="77777777" w:rsidR="009D56F0" w:rsidRDefault="009D56F0" w:rsidP="00297DF0"/>
    <w:p w14:paraId="6859A900" w14:textId="606AEF72" w:rsidR="00675CF6" w:rsidRDefault="00675CF6" w:rsidP="00297DF0"/>
    <w:p w14:paraId="0170D045" w14:textId="5FF2A81A" w:rsidR="009D56F0" w:rsidRDefault="009D56F0" w:rsidP="00297DF0"/>
    <w:p w14:paraId="7B27E0C2" w14:textId="43E66CAF" w:rsidR="009D56F0" w:rsidRDefault="009D56F0" w:rsidP="00297DF0"/>
    <w:p w14:paraId="79E4594D" w14:textId="217033B9" w:rsidR="009D56F0" w:rsidRDefault="004B7F81" w:rsidP="00297DF0">
      <w:r>
        <w:lastRenderedPageBreak/>
        <w:t>Number of Accidents v/s Weather</w:t>
      </w:r>
      <w:r w:rsidR="009D56F0">
        <w:t>:</w:t>
      </w:r>
    </w:p>
    <w:p w14:paraId="687D01D8" w14:textId="522F4B1F" w:rsidR="004B7F81" w:rsidRDefault="004B7F81" w:rsidP="00297DF0">
      <w:r>
        <w:t>The graph determines the most of accidents take place in clear weather, and other weather conditions which also cause some of the accidents are Overcast and Rain.</w:t>
      </w:r>
    </w:p>
    <w:p w14:paraId="7B61D507" w14:textId="30D3982E" w:rsidR="004B7F81" w:rsidRDefault="004B7F81" w:rsidP="00297DF0">
      <w:proofErr w:type="gramStart"/>
      <w:r>
        <w:t>So</w:t>
      </w:r>
      <w:proofErr w:type="gramEnd"/>
      <w:r>
        <w:t xml:space="preserve"> we can ignore the other weather conditions</w:t>
      </w:r>
    </w:p>
    <w:p w14:paraId="4465419D" w14:textId="7E8D27DA" w:rsidR="004B7F81" w:rsidRDefault="004B7F81" w:rsidP="00297DF0"/>
    <w:p w14:paraId="26F3D7EA" w14:textId="19665A71" w:rsidR="009D56F0" w:rsidRDefault="009D56F0" w:rsidP="00297DF0">
      <w:r>
        <w:rPr>
          <w:noProof/>
        </w:rPr>
        <w:drawing>
          <wp:inline distT="0" distB="0" distL="0" distR="0" wp14:anchorId="3CB8CF46" wp14:editId="0D4267E1">
            <wp:extent cx="5972175" cy="2724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724150"/>
                    </a:xfrm>
                    <a:prstGeom prst="rect">
                      <a:avLst/>
                    </a:prstGeom>
                    <a:noFill/>
                    <a:ln>
                      <a:noFill/>
                    </a:ln>
                  </pic:spPr>
                </pic:pic>
              </a:graphicData>
            </a:graphic>
          </wp:inline>
        </w:drawing>
      </w:r>
    </w:p>
    <w:p w14:paraId="5072A3B8" w14:textId="26A8BA51" w:rsidR="004B7F81" w:rsidRDefault="004B7F81" w:rsidP="00297DF0">
      <w:r>
        <w:t>Number of Accidents v/s Road Conditions</w:t>
      </w:r>
      <w:r w:rsidR="009D56F0">
        <w:t>:</w:t>
      </w:r>
    </w:p>
    <w:p w14:paraId="3200763D" w14:textId="155F4719" w:rsidR="004B7F81" w:rsidRDefault="004B7F81" w:rsidP="00297DF0">
      <w:r>
        <w:t xml:space="preserve">Most of the accidents took place on dry road conditions, and the other condition which also caused </w:t>
      </w:r>
      <w:r w:rsidR="00D37D2A">
        <w:t>a few</w:t>
      </w:r>
      <w:r>
        <w:t xml:space="preserve"> accidents was wet road conditions, other conditions can be ignored</w:t>
      </w:r>
    </w:p>
    <w:p w14:paraId="636514AA" w14:textId="77777777" w:rsidR="004B7F81" w:rsidRDefault="004B7F81" w:rsidP="00297DF0"/>
    <w:p w14:paraId="018B1CC3" w14:textId="77777777" w:rsidR="004B7F81" w:rsidRDefault="009D56F0" w:rsidP="00297DF0">
      <w:r>
        <w:rPr>
          <w:noProof/>
        </w:rPr>
        <w:drawing>
          <wp:inline distT="0" distB="0" distL="0" distR="0" wp14:anchorId="7E87D8F1" wp14:editId="441CF227">
            <wp:extent cx="596265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2895600"/>
                    </a:xfrm>
                    <a:prstGeom prst="rect">
                      <a:avLst/>
                    </a:prstGeom>
                    <a:noFill/>
                    <a:ln>
                      <a:noFill/>
                    </a:ln>
                  </pic:spPr>
                </pic:pic>
              </a:graphicData>
            </a:graphic>
          </wp:inline>
        </w:drawing>
      </w:r>
    </w:p>
    <w:p w14:paraId="09836D7A" w14:textId="77777777" w:rsidR="00D37D2A" w:rsidRDefault="00D37D2A" w:rsidP="00297DF0"/>
    <w:p w14:paraId="6C95858F" w14:textId="701C5205" w:rsidR="009D56F0" w:rsidRDefault="004B7F81" w:rsidP="00297DF0">
      <w:r>
        <w:lastRenderedPageBreak/>
        <w:t>Number of Accidents v/s Light Conditions:</w:t>
      </w:r>
    </w:p>
    <w:p w14:paraId="34C6CB16" w14:textId="121DDF0F" w:rsidR="004B7F81" w:rsidRDefault="004B7F81" w:rsidP="00297DF0">
      <w:r>
        <w:t xml:space="preserve">Most of the accidents were caused during daylight, the other major cause of accidents was Dark with </w:t>
      </w:r>
      <w:r w:rsidR="000033F2">
        <w:t>streetlights</w:t>
      </w:r>
      <w:r>
        <w:t xml:space="preserve"> on, the other features can be ignored</w:t>
      </w:r>
    </w:p>
    <w:p w14:paraId="2C904D15" w14:textId="77777777" w:rsidR="004B7F81" w:rsidRDefault="004B7F81" w:rsidP="00297DF0"/>
    <w:p w14:paraId="3639AA46" w14:textId="1A9CBEC9" w:rsidR="004B7F81" w:rsidRDefault="004B7F81" w:rsidP="00297DF0">
      <w:r>
        <w:rPr>
          <w:noProof/>
        </w:rPr>
        <w:drawing>
          <wp:inline distT="0" distB="0" distL="0" distR="0" wp14:anchorId="5E1F0073" wp14:editId="458BADF1">
            <wp:extent cx="596265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486025"/>
                    </a:xfrm>
                    <a:prstGeom prst="rect">
                      <a:avLst/>
                    </a:prstGeom>
                    <a:noFill/>
                    <a:ln>
                      <a:noFill/>
                    </a:ln>
                  </pic:spPr>
                </pic:pic>
              </a:graphicData>
            </a:graphic>
          </wp:inline>
        </w:drawing>
      </w:r>
    </w:p>
    <w:p w14:paraId="4E249AA3" w14:textId="6D4D2B90" w:rsidR="00297DF0" w:rsidRDefault="00297DF0" w:rsidP="00297DF0"/>
    <w:p w14:paraId="448D3709" w14:textId="0647FC02" w:rsidR="00297DF0" w:rsidRDefault="004B7F81" w:rsidP="00297DF0">
      <w:r>
        <w:t>Number of Accidents v/s Junction Types:</w:t>
      </w:r>
    </w:p>
    <w:p w14:paraId="129B82D7" w14:textId="05B95F0A" w:rsidR="004B7F81" w:rsidRDefault="004B7F81" w:rsidP="00297DF0">
      <w:r>
        <w:t>From this we can see that most of the accident were caused in mid blocks</w:t>
      </w:r>
    </w:p>
    <w:p w14:paraId="473328F4" w14:textId="337FC8D7" w:rsidR="004B7F81" w:rsidRDefault="004B7F81" w:rsidP="00297DF0">
      <w:r>
        <w:rPr>
          <w:noProof/>
        </w:rPr>
        <w:drawing>
          <wp:inline distT="0" distB="0" distL="0" distR="0" wp14:anchorId="7B5EA503" wp14:editId="79DC9584">
            <wp:extent cx="59626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876550"/>
                    </a:xfrm>
                    <a:prstGeom prst="rect">
                      <a:avLst/>
                    </a:prstGeom>
                    <a:noFill/>
                    <a:ln>
                      <a:noFill/>
                    </a:ln>
                  </pic:spPr>
                </pic:pic>
              </a:graphicData>
            </a:graphic>
          </wp:inline>
        </w:drawing>
      </w:r>
    </w:p>
    <w:p w14:paraId="4848C183" w14:textId="6B397389" w:rsidR="004B7F81" w:rsidRDefault="004B7F81" w:rsidP="00297DF0"/>
    <w:p w14:paraId="16123799" w14:textId="53EBA08D" w:rsidR="004B7F81" w:rsidRDefault="004B7F81" w:rsidP="00297DF0"/>
    <w:p w14:paraId="117B355D" w14:textId="3EBAF917" w:rsidR="004B7F81" w:rsidRDefault="004B7F81" w:rsidP="00297DF0"/>
    <w:p w14:paraId="4B6DA3B0" w14:textId="74C28981" w:rsidR="004B7F81" w:rsidRDefault="004B7F81" w:rsidP="00297DF0">
      <w:r>
        <w:lastRenderedPageBreak/>
        <w:t xml:space="preserve">Number of Accidents v/s Speeding, </w:t>
      </w:r>
      <w:proofErr w:type="gramStart"/>
      <w:r>
        <w:t>Distraction</w:t>
      </w:r>
      <w:proofErr w:type="gramEnd"/>
      <w:r>
        <w:t xml:space="preserve"> and Influence of alcohol</w:t>
      </w:r>
    </w:p>
    <w:p w14:paraId="56B0D0A9" w14:textId="7377283B" w:rsidR="004B7F81" w:rsidRDefault="004B7F81" w:rsidP="00297DF0">
      <w:r>
        <w:t>From the graphs we saw that these factors did not contribute to a major number of accidents, thus these attributes can be dropped.</w:t>
      </w:r>
    </w:p>
    <w:p w14:paraId="3D4F4D0E" w14:textId="264BE209" w:rsidR="004B7F81" w:rsidRDefault="004B7F81" w:rsidP="00297DF0"/>
    <w:p w14:paraId="482B45D7" w14:textId="51DED0A5" w:rsidR="004B7F81" w:rsidRDefault="004B7F81" w:rsidP="00297DF0">
      <w:r>
        <w:t>Speeding</w:t>
      </w:r>
    </w:p>
    <w:p w14:paraId="02C2C5BB" w14:textId="77777777" w:rsidR="004B7F81" w:rsidRDefault="004B7F81" w:rsidP="00297DF0">
      <w:r>
        <w:rPr>
          <w:noProof/>
        </w:rPr>
        <w:drawing>
          <wp:inline distT="0" distB="0" distL="0" distR="0" wp14:anchorId="4D3F6570" wp14:editId="71010A5B">
            <wp:extent cx="596265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3086100"/>
                    </a:xfrm>
                    <a:prstGeom prst="rect">
                      <a:avLst/>
                    </a:prstGeom>
                    <a:noFill/>
                    <a:ln>
                      <a:noFill/>
                    </a:ln>
                  </pic:spPr>
                </pic:pic>
              </a:graphicData>
            </a:graphic>
          </wp:inline>
        </w:drawing>
      </w:r>
    </w:p>
    <w:p w14:paraId="73AA879D" w14:textId="77777777" w:rsidR="004B7F81" w:rsidRDefault="004B7F81" w:rsidP="00297DF0"/>
    <w:p w14:paraId="4F3C2EC7" w14:textId="2BED28DF" w:rsidR="004B7F81" w:rsidRDefault="004B7F81" w:rsidP="00297DF0">
      <w:r>
        <w:t>Distracted Driver</w:t>
      </w:r>
      <w:r>
        <w:rPr>
          <w:noProof/>
        </w:rPr>
        <w:drawing>
          <wp:inline distT="0" distB="0" distL="0" distR="0" wp14:anchorId="118710DB" wp14:editId="1E2AF931">
            <wp:extent cx="596265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2590800"/>
                    </a:xfrm>
                    <a:prstGeom prst="rect">
                      <a:avLst/>
                    </a:prstGeom>
                    <a:noFill/>
                    <a:ln>
                      <a:noFill/>
                    </a:ln>
                  </pic:spPr>
                </pic:pic>
              </a:graphicData>
            </a:graphic>
          </wp:inline>
        </w:drawing>
      </w:r>
    </w:p>
    <w:p w14:paraId="4445CC40" w14:textId="35F587B9" w:rsidR="004B7F81" w:rsidRDefault="004B7F81" w:rsidP="00297DF0"/>
    <w:p w14:paraId="27649B93" w14:textId="59B1284C" w:rsidR="004B7F81" w:rsidRDefault="004B7F81" w:rsidP="00297DF0"/>
    <w:p w14:paraId="7C63D9E7" w14:textId="1DAB5B25" w:rsidR="004B7F81" w:rsidRDefault="004B7F81" w:rsidP="00297DF0"/>
    <w:p w14:paraId="51D46764" w14:textId="4E198999" w:rsidR="004B7F81" w:rsidRDefault="004B7F81" w:rsidP="00297DF0">
      <w:r>
        <w:lastRenderedPageBreak/>
        <w:t>Influence of alcohol</w:t>
      </w:r>
    </w:p>
    <w:p w14:paraId="4E8CD94D" w14:textId="3D931FD9" w:rsidR="004B7F81" w:rsidRDefault="004B7F81" w:rsidP="00297DF0">
      <w:r>
        <w:rPr>
          <w:noProof/>
        </w:rPr>
        <w:drawing>
          <wp:inline distT="0" distB="0" distL="0" distR="0" wp14:anchorId="563A3680" wp14:editId="7750140E">
            <wp:extent cx="59626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3019425"/>
                    </a:xfrm>
                    <a:prstGeom prst="rect">
                      <a:avLst/>
                    </a:prstGeom>
                    <a:noFill/>
                    <a:ln>
                      <a:noFill/>
                    </a:ln>
                  </pic:spPr>
                </pic:pic>
              </a:graphicData>
            </a:graphic>
          </wp:inline>
        </w:drawing>
      </w:r>
    </w:p>
    <w:p w14:paraId="503998C1" w14:textId="63AD3169" w:rsidR="00DA430E" w:rsidRDefault="00DA430E" w:rsidP="00297DF0"/>
    <w:p w14:paraId="064D6C6E" w14:textId="4659336C" w:rsidR="00DA430E" w:rsidRDefault="00DA430E" w:rsidP="00297DF0">
      <w:r>
        <w:t>Number of Accidents v/s Number of Accidents</w:t>
      </w:r>
    </w:p>
    <w:p w14:paraId="18093FEF" w14:textId="6716A2E1" w:rsidR="00DA430E" w:rsidRDefault="00DA430E" w:rsidP="00297DF0">
      <w:r>
        <w:rPr>
          <w:noProof/>
        </w:rPr>
        <w:drawing>
          <wp:inline distT="0" distB="0" distL="0" distR="0" wp14:anchorId="2C863FAA" wp14:editId="3D445789">
            <wp:extent cx="5972175" cy="3695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695700"/>
                    </a:xfrm>
                    <a:prstGeom prst="rect">
                      <a:avLst/>
                    </a:prstGeom>
                    <a:noFill/>
                    <a:ln>
                      <a:noFill/>
                    </a:ln>
                  </pic:spPr>
                </pic:pic>
              </a:graphicData>
            </a:graphic>
          </wp:inline>
        </w:drawing>
      </w:r>
    </w:p>
    <w:p w14:paraId="6A737A1C" w14:textId="1B3DC3FC" w:rsidR="00DA430E" w:rsidRDefault="00DA430E" w:rsidP="00297DF0"/>
    <w:p w14:paraId="2B945AC3" w14:textId="756AB7DD" w:rsidR="00DA430E" w:rsidRDefault="00DA430E" w:rsidP="00297DF0"/>
    <w:p w14:paraId="32F9A9BB" w14:textId="58F801C9" w:rsidR="00DA430E" w:rsidRDefault="00DA430E" w:rsidP="00DA430E">
      <w:pPr>
        <w:pStyle w:val="Heading1"/>
      </w:pPr>
      <w:r>
        <w:lastRenderedPageBreak/>
        <w:t>Data Preprocessing</w:t>
      </w:r>
    </w:p>
    <w:p w14:paraId="3D695DE1" w14:textId="5FC08464" w:rsidR="00DA430E" w:rsidRDefault="00DA430E" w:rsidP="00DA430E">
      <w:pPr>
        <w:pStyle w:val="Heading2"/>
      </w:pPr>
      <w:r>
        <w:t>Converting categorical data to numeric data</w:t>
      </w:r>
    </w:p>
    <w:p w14:paraId="123888C1" w14:textId="77777777" w:rsidR="00DA430E" w:rsidRDefault="00DA430E" w:rsidP="00DA430E">
      <w:r>
        <w:t>Since most of the data like ‘WEATHER’, ‘ROADCOND’, ‘LIGHTCOND’ are all categoric</w:t>
      </w:r>
    </w:p>
    <w:p w14:paraId="021072A1" w14:textId="3792B36F" w:rsidR="00DA430E" w:rsidRDefault="00DA430E" w:rsidP="00DA430E">
      <w:r>
        <w:t>They must be converted to numeric type so they can be fed as feature set for Classifier Models:</w:t>
      </w:r>
    </w:p>
    <w:p w14:paraId="5221B7A9" w14:textId="0F8CB85F" w:rsidR="00DA430E" w:rsidRDefault="00DA430E" w:rsidP="00DA430E">
      <w:r w:rsidRPr="00DA430E">
        <w:rPr>
          <w:noProof/>
        </w:rPr>
        <w:drawing>
          <wp:inline distT="0" distB="0" distL="0" distR="0" wp14:anchorId="4D9EBA52" wp14:editId="21D1FABC">
            <wp:extent cx="5971540" cy="2985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2985770"/>
                    </a:xfrm>
                    <a:prstGeom prst="rect">
                      <a:avLst/>
                    </a:prstGeom>
                  </pic:spPr>
                </pic:pic>
              </a:graphicData>
            </a:graphic>
          </wp:inline>
        </w:drawing>
      </w:r>
    </w:p>
    <w:p w14:paraId="2489BF39" w14:textId="12E4F127" w:rsidR="00DA430E" w:rsidRDefault="00DA430E" w:rsidP="00DA430E"/>
    <w:p w14:paraId="7404320B" w14:textId="11FA6C63" w:rsidR="00DA430E" w:rsidRDefault="00DA430E" w:rsidP="00DA430E"/>
    <w:p w14:paraId="4E598D3A" w14:textId="7B0D6CDE" w:rsidR="00DA430E" w:rsidRDefault="00DA430E" w:rsidP="00DA430E">
      <w:pPr>
        <w:pStyle w:val="Heading2"/>
      </w:pPr>
      <w:r>
        <w:lastRenderedPageBreak/>
        <w:t>Normalization of the Data</w:t>
      </w:r>
    </w:p>
    <w:p w14:paraId="4D1669EC" w14:textId="1E4BCED5" w:rsidR="00DA430E" w:rsidRDefault="00DA430E" w:rsidP="00DA430E">
      <w:r w:rsidRPr="00DA430E">
        <w:rPr>
          <w:noProof/>
        </w:rPr>
        <w:drawing>
          <wp:inline distT="0" distB="0" distL="0" distR="0" wp14:anchorId="77187AD8" wp14:editId="76C9298C">
            <wp:extent cx="5971540" cy="2910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910840"/>
                    </a:xfrm>
                    <a:prstGeom prst="rect">
                      <a:avLst/>
                    </a:prstGeom>
                  </pic:spPr>
                </pic:pic>
              </a:graphicData>
            </a:graphic>
          </wp:inline>
        </w:drawing>
      </w:r>
    </w:p>
    <w:p w14:paraId="5D4A754E" w14:textId="77C6DEB4" w:rsidR="00DA430E" w:rsidRDefault="00DA430E" w:rsidP="00DA430E"/>
    <w:p w14:paraId="235A8944" w14:textId="6350C281" w:rsidR="00DA430E" w:rsidRDefault="00DA430E" w:rsidP="00DA430E"/>
    <w:p w14:paraId="2C42AFAC" w14:textId="75B81635" w:rsidR="00DA430E" w:rsidRDefault="00DA430E" w:rsidP="00DA430E">
      <w:pPr>
        <w:pStyle w:val="Heading2"/>
      </w:pPr>
      <w:r>
        <w:t>Split into Test and Train Model</w:t>
      </w:r>
    </w:p>
    <w:p w14:paraId="4E316891" w14:textId="539D4781" w:rsidR="00DA430E" w:rsidRPr="00DA430E" w:rsidRDefault="00DA430E" w:rsidP="00DA430E">
      <w:r w:rsidRPr="00DA430E">
        <w:rPr>
          <w:noProof/>
        </w:rPr>
        <w:drawing>
          <wp:inline distT="0" distB="0" distL="0" distR="0" wp14:anchorId="53CD0251" wp14:editId="6DE45615">
            <wp:extent cx="597154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1533525"/>
                    </a:xfrm>
                    <a:prstGeom prst="rect">
                      <a:avLst/>
                    </a:prstGeom>
                  </pic:spPr>
                </pic:pic>
              </a:graphicData>
            </a:graphic>
          </wp:inline>
        </w:drawing>
      </w:r>
    </w:p>
    <w:p w14:paraId="26CDC7D6" w14:textId="6BC75EE2" w:rsidR="00DA430E" w:rsidRDefault="00DA430E" w:rsidP="00DA430E"/>
    <w:p w14:paraId="5A8FFCA9" w14:textId="60DCC346" w:rsidR="00DA430E" w:rsidRDefault="00DA430E" w:rsidP="00DA430E"/>
    <w:p w14:paraId="103C3324" w14:textId="7082B654" w:rsidR="00DA430E" w:rsidRDefault="00DA430E" w:rsidP="00DA430E"/>
    <w:p w14:paraId="6199B4F1" w14:textId="60BF6847" w:rsidR="00DA430E" w:rsidRDefault="00DA430E" w:rsidP="00DA430E"/>
    <w:p w14:paraId="2A1046C2" w14:textId="4D774795" w:rsidR="00DA430E" w:rsidRDefault="00DA430E" w:rsidP="00DA430E"/>
    <w:p w14:paraId="7402076D" w14:textId="0CE3DACF" w:rsidR="00DA430E" w:rsidRDefault="00DA430E" w:rsidP="00DA430E"/>
    <w:p w14:paraId="1C4DF491" w14:textId="75AC2F72" w:rsidR="00DA430E" w:rsidRDefault="00DA430E" w:rsidP="00DA430E"/>
    <w:p w14:paraId="69A52145" w14:textId="7EFA53D1" w:rsidR="00DA430E" w:rsidRDefault="00DA430E" w:rsidP="00DA430E"/>
    <w:p w14:paraId="646E6D83" w14:textId="4082B19B" w:rsidR="00DA430E" w:rsidRDefault="00DA430E" w:rsidP="00DA430E">
      <w:pPr>
        <w:pStyle w:val="Heading2"/>
      </w:pPr>
      <w:r>
        <w:lastRenderedPageBreak/>
        <w:t>Classification Algorithms</w:t>
      </w:r>
    </w:p>
    <w:p w14:paraId="70E45FCC" w14:textId="54481361" w:rsidR="00DA430E" w:rsidRDefault="00DA430E" w:rsidP="00DA430E">
      <w:r>
        <w:t xml:space="preserve">I applied </w:t>
      </w:r>
      <w:r w:rsidR="00F50858">
        <w:t>various classification algorithms which include:</w:t>
      </w:r>
    </w:p>
    <w:p w14:paraId="6C1C5D2F" w14:textId="1DD42847" w:rsidR="00F50858" w:rsidRDefault="00F50858" w:rsidP="00F50858">
      <w:pPr>
        <w:pStyle w:val="ListParagraph"/>
        <w:numPr>
          <w:ilvl w:val="0"/>
          <w:numId w:val="21"/>
        </w:numPr>
      </w:pPr>
      <w:r>
        <w:t>KNN Model</w:t>
      </w:r>
    </w:p>
    <w:p w14:paraId="6F19E928" w14:textId="4FE9EED1" w:rsidR="00F50858" w:rsidRDefault="00F50858" w:rsidP="00F50858">
      <w:pPr>
        <w:pStyle w:val="ListParagraph"/>
        <w:numPr>
          <w:ilvl w:val="0"/>
          <w:numId w:val="21"/>
        </w:numPr>
      </w:pPr>
      <w:r>
        <w:t>Decision Tree</w:t>
      </w:r>
    </w:p>
    <w:p w14:paraId="5C7BA177" w14:textId="4932ED32" w:rsidR="00F50858" w:rsidRDefault="00F50858" w:rsidP="00F50858">
      <w:pPr>
        <w:pStyle w:val="ListParagraph"/>
        <w:numPr>
          <w:ilvl w:val="0"/>
          <w:numId w:val="21"/>
        </w:numPr>
      </w:pPr>
      <w:r>
        <w:t>Support Vector Machine</w:t>
      </w:r>
    </w:p>
    <w:p w14:paraId="41C26A09" w14:textId="59045C12" w:rsidR="00F50858" w:rsidRDefault="00F50858" w:rsidP="00F50858">
      <w:pPr>
        <w:pStyle w:val="ListParagraph"/>
        <w:numPr>
          <w:ilvl w:val="0"/>
          <w:numId w:val="21"/>
        </w:numPr>
      </w:pPr>
      <w:r>
        <w:t>Logistic Regression</w:t>
      </w:r>
    </w:p>
    <w:p w14:paraId="174D07F7" w14:textId="028B3DA6" w:rsidR="00F50858" w:rsidRDefault="00F50858" w:rsidP="00F50858"/>
    <w:p w14:paraId="32C8ADB9" w14:textId="0A97AA43" w:rsidR="00F50858" w:rsidRDefault="00F50858" w:rsidP="00F50858">
      <w:r>
        <w:t xml:space="preserve">All the 4 models gave similar </w:t>
      </w:r>
      <w:proofErr w:type="gramStart"/>
      <w:r>
        <w:t>results</w:t>
      </w:r>
      <w:proofErr w:type="gramEnd"/>
      <w:r>
        <w:t xml:space="preserve"> but I found Logistic Regression to be the most effective and Accurate:</w:t>
      </w:r>
    </w:p>
    <w:p w14:paraId="776B7061" w14:textId="4CD71D10" w:rsidR="00F50858" w:rsidRDefault="00F50858" w:rsidP="00F50858">
      <w:r>
        <w:t>The following were the scores:</w:t>
      </w:r>
    </w:p>
    <w:p w14:paraId="7382D84F" w14:textId="154613F4" w:rsidR="00F50858" w:rsidRDefault="00F50858" w:rsidP="00F50858">
      <w:r>
        <w:t>KNN</w:t>
      </w:r>
    </w:p>
    <w:p w14:paraId="3C7843B2" w14:textId="77777777" w:rsidR="00F50858" w:rsidRDefault="00F50858" w:rsidP="00F50858"/>
    <w:p w14:paraId="21301C68" w14:textId="6CC9C526" w:rsidR="00F50858" w:rsidRDefault="00F50858" w:rsidP="00F50858">
      <w:r w:rsidRPr="00F50858">
        <w:rPr>
          <w:noProof/>
        </w:rPr>
        <w:drawing>
          <wp:inline distT="0" distB="0" distL="0" distR="0" wp14:anchorId="211287E3" wp14:editId="0D2310BE">
            <wp:extent cx="5971540" cy="4046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4046855"/>
                    </a:xfrm>
                    <a:prstGeom prst="rect">
                      <a:avLst/>
                    </a:prstGeom>
                  </pic:spPr>
                </pic:pic>
              </a:graphicData>
            </a:graphic>
          </wp:inline>
        </w:drawing>
      </w:r>
    </w:p>
    <w:p w14:paraId="139D3992" w14:textId="3B10210A" w:rsidR="00F50858" w:rsidRDefault="00F50858" w:rsidP="00F50858"/>
    <w:p w14:paraId="74D05F03" w14:textId="78D9E2E2" w:rsidR="00F50858" w:rsidRDefault="00F50858" w:rsidP="00F50858"/>
    <w:p w14:paraId="59E1EE69" w14:textId="4B842B27" w:rsidR="00F50858" w:rsidRDefault="00F50858" w:rsidP="00F50858"/>
    <w:p w14:paraId="5F2A2799" w14:textId="69532F86" w:rsidR="00F50858" w:rsidRDefault="00F50858" w:rsidP="00F50858">
      <w:r>
        <w:lastRenderedPageBreak/>
        <w:t>Decision Tree:</w:t>
      </w:r>
    </w:p>
    <w:p w14:paraId="37531DD8" w14:textId="77777777" w:rsidR="00F50858" w:rsidRDefault="00F50858" w:rsidP="00F50858"/>
    <w:p w14:paraId="1D035C19" w14:textId="0AACAC1B" w:rsidR="00F50858" w:rsidRDefault="00F50858" w:rsidP="00F50858">
      <w:r w:rsidRPr="00F50858">
        <w:rPr>
          <w:noProof/>
        </w:rPr>
        <w:drawing>
          <wp:inline distT="0" distB="0" distL="0" distR="0" wp14:anchorId="57F79F22" wp14:editId="326BB6DE">
            <wp:extent cx="5971540" cy="2511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2511425"/>
                    </a:xfrm>
                    <a:prstGeom prst="rect">
                      <a:avLst/>
                    </a:prstGeom>
                  </pic:spPr>
                </pic:pic>
              </a:graphicData>
            </a:graphic>
          </wp:inline>
        </w:drawing>
      </w:r>
    </w:p>
    <w:p w14:paraId="65DCAD3F" w14:textId="5FE93C1E" w:rsidR="00F50858" w:rsidRDefault="00F50858" w:rsidP="00F50858">
      <w:r>
        <w:t>Support Vector Machine:</w:t>
      </w:r>
    </w:p>
    <w:p w14:paraId="11B44256" w14:textId="77777777" w:rsidR="00F50858" w:rsidRDefault="00F50858" w:rsidP="00F50858"/>
    <w:p w14:paraId="3A717089" w14:textId="7FE004A6" w:rsidR="00F50858" w:rsidRDefault="00F50858" w:rsidP="00F50858">
      <w:r w:rsidRPr="00F50858">
        <w:rPr>
          <w:noProof/>
        </w:rPr>
        <w:drawing>
          <wp:inline distT="0" distB="0" distL="0" distR="0" wp14:anchorId="037595F8" wp14:editId="3FECF0D5">
            <wp:extent cx="6211764"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8568" cy="2202685"/>
                    </a:xfrm>
                    <a:prstGeom prst="rect">
                      <a:avLst/>
                    </a:prstGeom>
                  </pic:spPr>
                </pic:pic>
              </a:graphicData>
            </a:graphic>
          </wp:inline>
        </w:drawing>
      </w:r>
    </w:p>
    <w:p w14:paraId="501F5C60" w14:textId="19E76731" w:rsidR="00F50858" w:rsidRDefault="00F50858" w:rsidP="00F50858"/>
    <w:p w14:paraId="5D6E7839" w14:textId="72071019" w:rsidR="00F50858" w:rsidRDefault="00F50858" w:rsidP="00F50858"/>
    <w:p w14:paraId="140196C8" w14:textId="1C022856" w:rsidR="00F50858" w:rsidRDefault="00F50858" w:rsidP="00F50858"/>
    <w:p w14:paraId="19D22F21" w14:textId="2F66CE32" w:rsidR="00F50858" w:rsidRDefault="00F50858" w:rsidP="00F50858"/>
    <w:p w14:paraId="16011967" w14:textId="4338319A" w:rsidR="00F50858" w:rsidRDefault="00F50858" w:rsidP="00F50858"/>
    <w:p w14:paraId="5DD3A8BA" w14:textId="1BFCC1DD" w:rsidR="00F50858" w:rsidRDefault="00F50858" w:rsidP="00F50858"/>
    <w:p w14:paraId="3527B0A7" w14:textId="4EB0BC6D" w:rsidR="00F50858" w:rsidRDefault="00F50858" w:rsidP="00F50858"/>
    <w:p w14:paraId="6D397F8E" w14:textId="77777777" w:rsidR="00F50858" w:rsidRDefault="00F50858" w:rsidP="00F50858"/>
    <w:p w14:paraId="30BA1A89" w14:textId="51DF623F" w:rsidR="00F50858" w:rsidRDefault="00F50858" w:rsidP="00F50858">
      <w:r>
        <w:lastRenderedPageBreak/>
        <w:t>Logistic Regression:</w:t>
      </w:r>
    </w:p>
    <w:p w14:paraId="01C8E7E0" w14:textId="77777777" w:rsidR="00F50858" w:rsidRDefault="00F50858" w:rsidP="00F50858"/>
    <w:p w14:paraId="08480143" w14:textId="13743FD0" w:rsidR="00F50858" w:rsidRDefault="00F50858" w:rsidP="00F50858">
      <w:r w:rsidRPr="00F50858">
        <w:rPr>
          <w:noProof/>
        </w:rPr>
        <w:drawing>
          <wp:inline distT="0" distB="0" distL="0" distR="0" wp14:anchorId="39A4D9ED" wp14:editId="34862933">
            <wp:extent cx="5971540" cy="4437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4437380"/>
                    </a:xfrm>
                    <a:prstGeom prst="rect">
                      <a:avLst/>
                    </a:prstGeom>
                  </pic:spPr>
                </pic:pic>
              </a:graphicData>
            </a:graphic>
          </wp:inline>
        </w:drawing>
      </w:r>
    </w:p>
    <w:p w14:paraId="6DC0D452" w14:textId="331C9D0A" w:rsidR="00F50858" w:rsidRDefault="00F50858" w:rsidP="00F50858"/>
    <w:p w14:paraId="6BC14BEB" w14:textId="718A548E" w:rsidR="00F50858" w:rsidRDefault="00F50858" w:rsidP="00F50858"/>
    <w:p w14:paraId="62DAB1DC" w14:textId="53205694" w:rsidR="00F50858" w:rsidRDefault="00F50858" w:rsidP="00F50858">
      <w:pPr>
        <w:pStyle w:val="Heading1"/>
      </w:pPr>
      <w:r>
        <w:t>Conclusion:</w:t>
      </w:r>
    </w:p>
    <w:p w14:paraId="1AA65079" w14:textId="33A36BB5" w:rsidR="00F50858" w:rsidRPr="00F50858" w:rsidRDefault="00F50858" w:rsidP="00F50858">
      <w:r w:rsidRPr="00F50858">
        <w:t xml:space="preserve">Using the existing dataset of the course, some remarkable insights have been obtained. At the beginning it was </w:t>
      </w:r>
      <w:r w:rsidR="00B56EF7" w:rsidRPr="00F50858">
        <w:t>guessed</w:t>
      </w:r>
      <w:r w:rsidRPr="00F50858">
        <w:t xml:space="preserve"> that the severity of an accident could be predicted by the weather or speeding conditions. Using different methods for estimation of the severity based on the existing dataset it could be observed, that only small amount of information can be gained by predictions.</w:t>
      </w:r>
    </w:p>
    <w:sectPr w:rsidR="00F50858" w:rsidRPr="00F50858" w:rsidSect="00A06E32">
      <w:headerReference w:type="default" r:id="rId30"/>
      <w:footerReference w:type="default" r:id="rId31"/>
      <w:headerReference w:type="first" r:id="rId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51ADD" w14:textId="77777777" w:rsidR="004D7B32" w:rsidRDefault="004D7B32" w:rsidP="008606AB">
      <w:r>
        <w:separator/>
      </w:r>
    </w:p>
  </w:endnote>
  <w:endnote w:type="continuationSeparator" w:id="0">
    <w:p w14:paraId="0111FE23" w14:textId="77777777" w:rsidR="004D7B32" w:rsidRDefault="004D7B32"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61CFB" w14:textId="6FEF0621" w:rsidR="008D187A" w:rsidRPr="00E81B4B" w:rsidRDefault="004D7B32" w:rsidP="00E81B4B">
    <w:pPr>
      <w:pStyle w:val="Footer"/>
    </w:pPr>
    <w:sdt>
      <w:sdtPr>
        <w:alias w:val="Title"/>
        <w:tag w:val=""/>
        <w:id w:val="-1461030722"/>
        <w:placeholder>
          <w:docPart w:val="41CD40FB9A9D42E6933CE7D3C65CDDD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31E72">
          <w:t>Applied Data Science Capstone</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1B19B7E9" wp14:editId="44B135E5">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23D9ACF3" id="Rectangle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6AEDE" w14:textId="77777777" w:rsidR="004D7B32" w:rsidRDefault="004D7B32" w:rsidP="008606AB">
      <w:r>
        <w:separator/>
      </w:r>
    </w:p>
  </w:footnote>
  <w:footnote w:type="continuationSeparator" w:id="0">
    <w:p w14:paraId="1880F854" w14:textId="77777777" w:rsidR="004D7B32" w:rsidRDefault="004D7B32"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94A59"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59640143" wp14:editId="6C913E8E">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F0E5538"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C53A4"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5D6D5A45" wp14:editId="472CFF3A">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D09D622"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FE735AF"/>
    <w:multiLevelType w:val="hybridMultilevel"/>
    <w:tmpl w:val="7B726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86676"/>
    <w:multiLevelType w:val="hybridMultilevel"/>
    <w:tmpl w:val="002AB928"/>
    <w:lvl w:ilvl="0" w:tplc="ECD423DA">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C13430"/>
    <w:multiLevelType w:val="hybridMultilevel"/>
    <w:tmpl w:val="916A0548"/>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721336"/>
    <w:multiLevelType w:val="hybridMultilevel"/>
    <w:tmpl w:val="5330CC54"/>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690C66"/>
    <w:multiLevelType w:val="hybridMultilevel"/>
    <w:tmpl w:val="C0ECAC44"/>
    <w:lvl w:ilvl="0" w:tplc="ECD423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457958"/>
    <w:multiLevelType w:val="hybridMultilevel"/>
    <w:tmpl w:val="D6FAF6E2"/>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502B31"/>
    <w:multiLevelType w:val="hybridMultilevel"/>
    <w:tmpl w:val="84D6A8E4"/>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5"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2C6BA2"/>
    <w:multiLevelType w:val="hybridMultilevel"/>
    <w:tmpl w:val="A31C196E"/>
    <w:lvl w:ilvl="0" w:tplc="ECD423DA">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CB1160"/>
    <w:multiLevelType w:val="hybridMultilevel"/>
    <w:tmpl w:val="6E6CA732"/>
    <w:lvl w:ilvl="0" w:tplc="04E29084">
      <w:numFmt w:val="bullet"/>
      <w:lvlText w:val="–"/>
      <w:lvlJc w:val="left"/>
      <w:pPr>
        <w:ind w:left="4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9"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D186D"/>
    <w:multiLevelType w:val="hybridMultilevel"/>
    <w:tmpl w:val="A17A6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9"/>
  </w:num>
  <w:num w:numId="4">
    <w:abstractNumId w:val="15"/>
  </w:num>
  <w:num w:numId="5">
    <w:abstractNumId w:val="6"/>
  </w:num>
  <w:num w:numId="6">
    <w:abstractNumId w:val="7"/>
  </w:num>
  <w:num w:numId="7">
    <w:abstractNumId w:val="5"/>
  </w:num>
  <w:num w:numId="8">
    <w:abstractNumId w:val="12"/>
  </w:num>
  <w:num w:numId="9">
    <w:abstractNumId w:val="1"/>
  </w:num>
  <w:num w:numId="10">
    <w:abstractNumId w:val="18"/>
  </w:num>
  <w:num w:numId="11">
    <w:abstractNumId w:val="0"/>
  </w:num>
  <w:num w:numId="12">
    <w:abstractNumId w:val="16"/>
  </w:num>
  <w:num w:numId="13">
    <w:abstractNumId w:val="4"/>
  </w:num>
  <w:num w:numId="14">
    <w:abstractNumId w:val="14"/>
  </w:num>
  <w:num w:numId="15">
    <w:abstractNumId w:val="11"/>
  </w:num>
  <w:num w:numId="16">
    <w:abstractNumId w:val="17"/>
  </w:num>
  <w:num w:numId="17">
    <w:abstractNumId w:val="10"/>
  </w:num>
  <w:num w:numId="18">
    <w:abstractNumId w:val="8"/>
  </w:num>
  <w:num w:numId="19">
    <w:abstractNumId w:val="13"/>
  </w:num>
  <w:num w:numId="20">
    <w:abstractNumId w:val="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A92"/>
    <w:rsid w:val="000033F2"/>
    <w:rsid w:val="000040C5"/>
    <w:rsid w:val="0002791A"/>
    <w:rsid w:val="0003687F"/>
    <w:rsid w:val="000630AD"/>
    <w:rsid w:val="0009280B"/>
    <w:rsid w:val="001307F2"/>
    <w:rsid w:val="0014201F"/>
    <w:rsid w:val="00157987"/>
    <w:rsid w:val="00166B1F"/>
    <w:rsid w:val="00224640"/>
    <w:rsid w:val="00233809"/>
    <w:rsid w:val="00240FC4"/>
    <w:rsid w:val="002521CA"/>
    <w:rsid w:val="002849F4"/>
    <w:rsid w:val="002868AC"/>
    <w:rsid w:val="00297DF0"/>
    <w:rsid w:val="002E626B"/>
    <w:rsid w:val="003022AB"/>
    <w:rsid w:val="0030312F"/>
    <w:rsid w:val="003515DC"/>
    <w:rsid w:val="003D656E"/>
    <w:rsid w:val="0046798E"/>
    <w:rsid w:val="004A20D6"/>
    <w:rsid w:val="004A38EC"/>
    <w:rsid w:val="004B7F81"/>
    <w:rsid w:val="004D14EE"/>
    <w:rsid w:val="004D6E68"/>
    <w:rsid w:val="004D7B32"/>
    <w:rsid w:val="004E39FD"/>
    <w:rsid w:val="004F260A"/>
    <w:rsid w:val="0052261B"/>
    <w:rsid w:val="00524BAE"/>
    <w:rsid w:val="00563311"/>
    <w:rsid w:val="0058022C"/>
    <w:rsid w:val="005979D4"/>
    <w:rsid w:val="005B2E47"/>
    <w:rsid w:val="005B34DF"/>
    <w:rsid w:val="005D7EFC"/>
    <w:rsid w:val="00602660"/>
    <w:rsid w:val="00615616"/>
    <w:rsid w:val="00654740"/>
    <w:rsid w:val="00671403"/>
    <w:rsid w:val="00675CF6"/>
    <w:rsid w:val="00692F0D"/>
    <w:rsid w:val="006C08BD"/>
    <w:rsid w:val="006C67DE"/>
    <w:rsid w:val="006E1E2D"/>
    <w:rsid w:val="006F544B"/>
    <w:rsid w:val="007132A0"/>
    <w:rsid w:val="00720DC0"/>
    <w:rsid w:val="0074607A"/>
    <w:rsid w:val="00763ECE"/>
    <w:rsid w:val="007B04B0"/>
    <w:rsid w:val="007D5A3F"/>
    <w:rsid w:val="0080749A"/>
    <w:rsid w:val="00840A92"/>
    <w:rsid w:val="00842A41"/>
    <w:rsid w:val="008606AB"/>
    <w:rsid w:val="008A0D41"/>
    <w:rsid w:val="008D187A"/>
    <w:rsid w:val="008D25F7"/>
    <w:rsid w:val="008F19ED"/>
    <w:rsid w:val="008F1B7F"/>
    <w:rsid w:val="008F4289"/>
    <w:rsid w:val="00931E72"/>
    <w:rsid w:val="00943598"/>
    <w:rsid w:val="00950B0F"/>
    <w:rsid w:val="0098733A"/>
    <w:rsid w:val="009A5E7C"/>
    <w:rsid w:val="009D56F0"/>
    <w:rsid w:val="009E3BFF"/>
    <w:rsid w:val="009F6597"/>
    <w:rsid w:val="00A0303B"/>
    <w:rsid w:val="00A0684D"/>
    <w:rsid w:val="00A06E32"/>
    <w:rsid w:val="00A17B9E"/>
    <w:rsid w:val="00A32524"/>
    <w:rsid w:val="00A42915"/>
    <w:rsid w:val="00A777EF"/>
    <w:rsid w:val="00A91398"/>
    <w:rsid w:val="00AB45CE"/>
    <w:rsid w:val="00AB60FA"/>
    <w:rsid w:val="00AD010B"/>
    <w:rsid w:val="00B26DBD"/>
    <w:rsid w:val="00B30030"/>
    <w:rsid w:val="00B4286F"/>
    <w:rsid w:val="00B5279B"/>
    <w:rsid w:val="00B56EF7"/>
    <w:rsid w:val="00B71E3C"/>
    <w:rsid w:val="00B726D8"/>
    <w:rsid w:val="00B81AAE"/>
    <w:rsid w:val="00B9660E"/>
    <w:rsid w:val="00BA15AE"/>
    <w:rsid w:val="00BB76A1"/>
    <w:rsid w:val="00C13772"/>
    <w:rsid w:val="00C16233"/>
    <w:rsid w:val="00C31B26"/>
    <w:rsid w:val="00C5543E"/>
    <w:rsid w:val="00C6208F"/>
    <w:rsid w:val="00C71F11"/>
    <w:rsid w:val="00C96E5D"/>
    <w:rsid w:val="00CC0EDB"/>
    <w:rsid w:val="00CD01D6"/>
    <w:rsid w:val="00D05B00"/>
    <w:rsid w:val="00D27F37"/>
    <w:rsid w:val="00D359E1"/>
    <w:rsid w:val="00D37D2A"/>
    <w:rsid w:val="00D54778"/>
    <w:rsid w:val="00D6410D"/>
    <w:rsid w:val="00D8227D"/>
    <w:rsid w:val="00DA430E"/>
    <w:rsid w:val="00DE2209"/>
    <w:rsid w:val="00DF799F"/>
    <w:rsid w:val="00E20E57"/>
    <w:rsid w:val="00E25ADD"/>
    <w:rsid w:val="00E81B4B"/>
    <w:rsid w:val="00EB6826"/>
    <w:rsid w:val="00EC7EB3"/>
    <w:rsid w:val="00ED7F81"/>
    <w:rsid w:val="00EF01B6"/>
    <w:rsid w:val="00F005BB"/>
    <w:rsid w:val="00F026F3"/>
    <w:rsid w:val="00F03E09"/>
    <w:rsid w:val="00F04116"/>
    <w:rsid w:val="00F04CC8"/>
    <w:rsid w:val="00F0616E"/>
    <w:rsid w:val="00F45333"/>
    <w:rsid w:val="00F50858"/>
    <w:rsid w:val="00F54ECD"/>
    <w:rsid w:val="00FA2A95"/>
    <w:rsid w:val="00FC12E7"/>
    <w:rsid w:val="00FC7151"/>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857B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NormalWeb">
    <w:name w:val="Normal (Web)"/>
    <w:basedOn w:val="Normal"/>
    <w:uiPriority w:val="99"/>
    <w:semiHidden/>
    <w:unhideWhenUsed/>
    <w:rsid w:val="00602660"/>
    <w:pPr>
      <w:spacing w:before="100" w:beforeAutospacing="1" w:after="100" w:afterAutospacing="1"/>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2777">
      <w:bodyDiv w:val="1"/>
      <w:marLeft w:val="0"/>
      <w:marRight w:val="0"/>
      <w:marTop w:val="0"/>
      <w:marBottom w:val="0"/>
      <w:divBdr>
        <w:top w:val="none" w:sz="0" w:space="0" w:color="auto"/>
        <w:left w:val="none" w:sz="0" w:space="0" w:color="auto"/>
        <w:bottom w:val="none" w:sz="0" w:space="0" w:color="auto"/>
        <w:right w:val="none" w:sz="0" w:space="0" w:color="auto"/>
      </w:divBdr>
    </w:div>
    <w:div w:id="365453249">
      <w:bodyDiv w:val="1"/>
      <w:marLeft w:val="0"/>
      <w:marRight w:val="0"/>
      <w:marTop w:val="0"/>
      <w:marBottom w:val="0"/>
      <w:divBdr>
        <w:top w:val="none" w:sz="0" w:space="0" w:color="auto"/>
        <w:left w:val="none" w:sz="0" w:space="0" w:color="auto"/>
        <w:bottom w:val="none" w:sz="0" w:space="0" w:color="auto"/>
        <w:right w:val="none" w:sz="0" w:space="0" w:color="auto"/>
      </w:divBdr>
    </w:div>
    <w:div w:id="402795298">
      <w:bodyDiv w:val="1"/>
      <w:marLeft w:val="0"/>
      <w:marRight w:val="0"/>
      <w:marTop w:val="0"/>
      <w:marBottom w:val="0"/>
      <w:divBdr>
        <w:top w:val="none" w:sz="0" w:space="0" w:color="auto"/>
        <w:left w:val="none" w:sz="0" w:space="0" w:color="auto"/>
        <w:bottom w:val="none" w:sz="0" w:space="0" w:color="auto"/>
        <w:right w:val="none" w:sz="0" w:space="0" w:color="auto"/>
      </w:divBdr>
    </w:div>
    <w:div w:id="115888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F761BC1F7E9429D89A917F559C17908"/>
        <w:category>
          <w:name w:val="General"/>
          <w:gallery w:val="placeholder"/>
        </w:category>
        <w:types>
          <w:type w:val="bbPlcHdr"/>
        </w:types>
        <w:behaviors>
          <w:behavior w:val="content"/>
        </w:behaviors>
        <w:guid w:val="{FDCCB64E-EA21-4735-9612-8410FFCD2AF6}"/>
      </w:docPartPr>
      <w:docPartBody>
        <w:p w:rsidR="007B3944" w:rsidRDefault="00FA4176">
          <w:pPr>
            <w:pStyle w:val="BF761BC1F7E9429D89A917F559C17908"/>
          </w:pPr>
          <w:r w:rsidRPr="000040C5">
            <w:t>Report</w:t>
          </w:r>
        </w:p>
      </w:docPartBody>
    </w:docPart>
    <w:docPart>
      <w:docPartPr>
        <w:name w:val="A40646EB485E4467A7BA368A361EBB8D"/>
        <w:category>
          <w:name w:val="General"/>
          <w:gallery w:val="placeholder"/>
        </w:category>
        <w:types>
          <w:type w:val="bbPlcHdr"/>
        </w:types>
        <w:behaviors>
          <w:behavior w:val="content"/>
        </w:behaviors>
        <w:guid w:val="{05DB5F9A-FE60-41AC-8E7F-B7B606CD6B3C}"/>
      </w:docPartPr>
      <w:docPartBody>
        <w:p w:rsidR="007B3944" w:rsidRDefault="00FA4176">
          <w:pPr>
            <w:pStyle w:val="A40646EB485E4467A7BA368A361EBB8D"/>
          </w:pPr>
          <w:r w:rsidRPr="000040C5">
            <w:t>Student:</w:t>
          </w:r>
        </w:p>
      </w:docPartBody>
    </w:docPart>
    <w:docPart>
      <w:docPartPr>
        <w:name w:val="41CD40FB9A9D42E6933CE7D3C65CDDD3"/>
        <w:category>
          <w:name w:val="General"/>
          <w:gallery w:val="placeholder"/>
        </w:category>
        <w:types>
          <w:type w:val="bbPlcHdr"/>
        </w:types>
        <w:behaviors>
          <w:behavior w:val="content"/>
        </w:behaviors>
        <w:guid w:val="{AD27DF67-F577-4534-8B14-FF0D15867BE4}"/>
      </w:docPartPr>
      <w:docPartBody>
        <w:p w:rsidR="007B3944" w:rsidRDefault="00FA4176">
          <w:pPr>
            <w:pStyle w:val="41CD40FB9A9D42E6933CE7D3C65CDDD3"/>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
      <w:docPartPr>
        <w:name w:val="E409ABF0EB3F46CB9E9D6D6159E78D94"/>
        <w:category>
          <w:name w:val="General"/>
          <w:gallery w:val="placeholder"/>
        </w:category>
        <w:types>
          <w:type w:val="bbPlcHdr"/>
        </w:types>
        <w:behaviors>
          <w:behavior w:val="content"/>
        </w:behaviors>
        <w:guid w:val="{7F241CCE-F568-4063-B148-1A1A6929DCEA}"/>
      </w:docPartPr>
      <w:docPartBody>
        <w:p w:rsidR="007B3944" w:rsidRDefault="00EE4598" w:rsidP="00EE4598">
          <w:pPr>
            <w:pStyle w:val="E409ABF0EB3F46CB9E9D6D6159E78D94"/>
          </w:pPr>
          <w:r w:rsidRPr="000040C5">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98"/>
    <w:rsid w:val="004E3C4A"/>
    <w:rsid w:val="00541D24"/>
    <w:rsid w:val="007B3944"/>
    <w:rsid w:val="00861149"/>
    <w:rsid w:val="00BE7467"/>
    <w:rsid w:val="00EE4598"/>
    <w:rsid w:val="00FA4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BA968F54BDCC4C028C3A0701F54F4487">
    <w:name w:val="BA968F54BDCC4C028C3A0701F54F4487"/>
  </w:style>
  <w:style w:type="paragraph" w:customStyle="1" w:styleId="BF761BC1F7E9429D89A917F559C17908">
    <w:name w:val="BF761BC1F7E9429D89A917F559C17908"/>
  </w:style>
  <w:style w:type="paragraph" w:customStyle="1" w:styleId="C6590B03A0CF4BAB9518B38C319DB920">
    <w:name w:val="C6590B03A0CF4BAB9518B38C319DB920"/>
  </w:style>
  <w:style w:type="paragraph" w:customStyle="1" w:styleId="A40646EB485E4467A7BA368A361EBB8D">
    <w:name w:val="A40646EB485E4467A7BA368A361EBB8D"/>
  </w:style>
  <w:style w:type="paragraph" w:customStyle="1" w:styleId="8A3CCF3011E8469BACD902BE8D1626A6">
    <w:name w:val="8A3CCF3011E8469BACD902BE8D1626A6"/>
  </w:style>
  <w:style w:type="paragraph" w:customStyle="1" w:styleId="E1B16AD065344C3E8B21C4D7E4FD742B">
    <w:name w:val="E1B16AD065344C3E8B21C4D7E4FD742B"/>
  </w:style>
  <w:style w:type="paragraph" w:customStyle="1" w:styleId="DAA2A50B18DB4D01B86F930A21B9ADED">
    <w:name w:val="DAA2A50B18DB4D01B86F930A21B9ADED"/>
  </w:style>
  <w:style w:type="paragraph" w:customStyle="1" w:styleId="A18BFB7FA4CB443DA5E78BA2E8405E35">
    <w:name w:val="A18BFB7FA4CB443DA5E78BA2E8405E35"/>
  </w:style>
  <w:style w:type="paragraph" w:customStyle="1" w:styleId="A9BA6CDCBF1A45A08405A1BEE94ECE77">
    <w:name w:val="A9BA6CDCBF1A45A08405A1BEE94ECE77"/>
  </w:style>
  <w:style w:type="paragraph" w:customStyle="1" w:styleId="8C2E38A5307D420F9E229AAC299F276E">
    <w:name w:val="8C2E38A5307D420F9E229AAC299F276E"/>
  </w:style>
  <w:style w:type="paragraph" w:customStyle="1" w:styleId="257F34B7FF6044F1815A89F1269124E0">
    <w:name w:val="257F34B7FF6044F1815A89F1269124E0"/>
  </w:style>
  <w:style w:type="paragraph" w:customStyle="1" w:styleId="149FF718E51C46DDAC8A49D4F5646F5F">
    <w:name w:val="149FF718E51C46DDAC8A49D4F5646F5F"/>
  </w:style>
  <w:style w:type="paragraph" w:customStyle="1" w:styleId="40B7A8DD6D3F4935AB2C06C865EEF3D1">
    <w:name w:val="40B7A8DD6D3F4935AB2C06C865EEF3D1"/>
  </w:style>
  <w:style w:type="paragraph" w:customStyle="1" w:styleId="5607DBEBE92149EF937074560B598F9E">
    <w:name w:val="5607DBEBE92149EF937074560B598F9E"/>
  </w:style>
  <w:style w:type="paragraph" w:customStyle="1" w:styleId="13F535A375564105A37256E33FEA696C">
    <w:name w:val="13F535A375564105A37256E33FEA696C"/>
  </w:style>
  <w:style w:type="paragraph" w:customStyle="1" w:styleId="C117E4F0272B47C68FE0668D4293381F">
    <w:name w:val="C117E4F0272B47C68FE0668D4293381F"/>
  </w:style>
  <w:style w:type="paragraph" w:customStyle="1" w:styleId="35235299A25342C7886318CABE3A5C1A">
    <w:name w:val="35235299A25342C7886318CABE3A5C1A"/>
  </w:style>
  <w:style w:type="paragraph" w:customStyle="1" w:styleId="8EA10C7BDD5F4CCC8B7A6ABFC470BFB5">
    <w:name w:val="8EA10C7BDD5F4CCC8B7A6ABFC470BFB5"/>
  </w:style>
  <w:style w:type="paragraph" w:customStyle="1" w:styleId="786814FE411D468286395A682DCA11CE">
    <w:name w:val="786814FE411D468286395A682DCA11CE"/>
  </w:style>
  <w:style w:type="paragraph" w:customStyle="1" w:styleId="3770F9A026E349B58F1CFB7137087164">
    <w:name w:val="3770F9A026E349B58F1CFB7137087164"/>
  </w:style>
  <w:style w:type="paragraph" w:customStyle="1" w:styleId="969FDA73DBE847F691FD09F4667869D0">
    <w:name w:val="969FDA73DBE847F691FD09F4667869D0"/>
  </w:style>
  <w:style w:type="paragraph" w:customStyle="1" w:styleId="949E05BBF5EE486A9D4395593B0307D3">
    <w:name w:val="949E05BBF5EE486A9D4395593B0307D3"/>
  </w:style>
  <w:style w:type="paragraph" w:customStyle="1" w:styleId="ACC209D0864141138E88D46390C4DD5D">
    <w:name w:val="ACC209D0864141138E88D46390C4DD5D"/>
  </w:style>
  <w:style w:type="paragraph" w:customStyle="1" w:styleId="05B8012F61E84C36BBA6C3E74FFC3725">
    <w:name w:val="05B8012F61E84C36BBA6C3E74FFC3725"/>
  </w:style>
  <w:style w:type="paragraph" w:customStyle="1" w:styleId="2C3F5EA7FA1943FE8FF55D24EECAEE51">
    <w:name w:val="2C3F5EA7FA1943FE8FF55D24EECAEE51"/>
  </w:style>
  <w:style w:type="paragraph" w:customStyle="1" w:styleId="DED7B80E940F45E7846FA91DDB79F9BC">
    <w:name w:val="DED7B80E940F45E7846FA91DDB79F9BC"/>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9B881AF28F3E42B590F28A8AD2D65B12">
    <w:name w:val="9B881AF28F3E42B590F28A8AD2D65B12"/>
  </w:style>
  <w:style w:type="paragraph" w:customStyle="1" w:styleId="FECD311C2025416D8A4FE276AA7012D6">
    <w:name w:val="FECD311C2025416D8A4FE276AA7012D6"/>
  </w:style>
  <w:style w:type="paragraph" w:customStyle="1" w:styleId="1A3E3A2F2FEA4AFD8DE97E1122D5B604">
    <w:name w:val="1A3E3A2F2FEA4AFD8DE97E1122D5B604"/>
  </w:style>
  <w:style w:type="paragraph" w:customStyle="1" w:styleId="5FC85F2C126E4A0A8204B2E55B63C497">
    <w:name w:val="5FC85F2C126E4A0A8204B2E55B63C497"/>
  </w:style>
  <w:style w:type="paragraph" w:customStyle="1" w:styleId="691E6A773D81431E801F32FF8617FF25">
    <w:name w:val="691E6A773D81431E801F32FF8617FF25"/>
  </w:style>
  <w:style w:type="paragraph" w:customStyle="1" w:styleId="C06774996F5D4508B30A63158F399B5F">
    <w:name w:val="C06774996F5D4508B30A63158F399B5F"/>
  </w:style>
  <w:style w:type="paragraph" w:customStyle="1" w:styleId="3E551B1CD9344EADBC8123AC4857A0D8">
    <w:name w:val="3E551B1CD9344EADBC8123AC4857A0D8"/>
  </w:style>
  <w:style w:type="paragraph" w:customStyle="1" w:styleId="468A86AACB7F4844AD22ED75C104F0F2">
    <w:name w:val="468A86AACB7F4844AD22ED75C104F0F2"/>
  </w:style>
  <w:style w:type="paragraph" w:customStyle="1" w:styleId="41CD40FB9A9D42E6933CE7D3C65CDDD3">
    <w:name w:val="41CD40FB9A9D42E6933CE7D3C65CDDD3"/>
  </w:style>
  <w:style w:type="paragraph" w:customStyle="1" w:styleId="7D6D5703B1794517ADE953FBE83CDA98">
    <w:name w:val="7D6D5703B1794517ADE953FBE83CDA98"/>
  </w:style>
  <w:style w:type="paragraph" w:customStyle="1" w:styleId="E98B924DA06A41F3B496FA7F815D6774">
    <w:name w:val="E98B924DA06A41F3B496FA7F815D6774"/>
  </w:style>
  <w:style w:type="paragraph" w:customStyle="1" w:styleId="5AE718FDEEDE4BE3ADC6C284B60A764B">
    <w:name w:val="5AE718FDEEDE4BE3ADC6C284B60A764B"/>
  </w:style>
  <w:style w:type="paragraph" w:customStyle="1" w:styleId="4C9FA7F4D20248EE904CA0C5EB8BD98B">
    <w:name w:val="4C9FA7F4D20248EE904CA0C5EB8BD98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548F3BB847C24B5CA58268E4361C6214">
    <w:name w:val="548F3BB847C24B5CA58268E4361C6214"/>
  </w:style>
  <w:style w:type="paragraph" w:customStyle="1" w:styleId="8BE29CCEC82644EFB3B0CC68EF9C9DC4">
    <w:name w:val="8BE29CCEC82644EFB3B0CC68EF9C9DC4"/>
  </w:style>
  <w:style w:type="paragraph" w:customStyle="1" w:styleId="2199D1BCD94C43A181EA4163F8AFA212">
    <w:name w:val="2199D1BCD94C43A181EA4163F8AFA212"/>
  </w:style>
  <w:style w:type="paragraph" w:customStyle="1" w:styleId="FDDFAC47B068406DAC8BB4B0AA2E25B9">
    <w:name w:val="FDDFAC47B068406DAC8BB4B0AA2E25B9"/>
  </w:style>
  <w:style w:type="paragraph" w:customStyle="1" w:styleId="994498CAC163460A8CE688727F50C1E5">
    <w:name w:val="994498CAC163460A8CE688727F50C1E5"/>
  </w:style>
  <w:style w:type="paragraph" w:customStyle="1" w:styleId="DB62AD6933FE4FCF9A587635997786EA">
    <w:name w:val="DB62AD6933FE4FCF9A587635997786EA"/>
  </w:style>
  <w:style w:type="paragraph" w:customStyle="1" w:styleId="3620279404554EAFA3B949B38AFE721B">
    <w:name w:val="3620279404554EAFA3B949B38AFE721B"/>
  </w:style>
  <w:style w:type="paragraph" w:customStyle="1" w:styleId="BAAE5F140421460F96E110DEAFD60ADE">
    <w:name w:val="BAAE5F140421460F96E110DEAFD60ADE"/>
  </w:style>
  <w:style w:type="paragraph" w:customStyle="1" w:styleId="53DEE0A386CE49618E17BE4EC379192A">
    <w:name w:val="53DEE0A386CE49618E17BE4EC379192A"/>
    <w:rsid w:val="00EE4598"/>
  </w:style>
  <w:style w:type="paragraph" w:customStyle="1" w:styleId="F989A89E917E49C192EEBDFF085BC45D">
    <w:name w:val="F989A89E917E49C192EEBDFF085BC45D"/>
    <w:rsid w:val="00EE4598"/>
  </w:style>
  <w:style w:type="paragraph" w:customStyle="1" w:styleId="008277FD99B54C4C89402B0C6176D154">
    <w:name w:val="008277FD99B54C4C89402B0C6176D154"/>
    <w:rsid w:val="00EE4598"/>
  </w:style>
  <w:style w:type="paragraph" w:customStyle="1" w:styleId="E409ABF0EB3F46CB9E9D6D6159E78D94">
    <w:name w:val="E409ABF0EB3F46CB9E9D6D6159E78D94"/>
    <w:rsid w:val="00EE4598"/>
  </w:style>
  <w:style w:type="paragraph" w:customStyle="1" w:styleId="F1950C9645AA4CC2A12D4D3A0900C46C">
    <w:name w:val="F1950C9645AA4CC2A12D4D3A0900C46C"/>
    <w:rsid w:val="00EE4598"/>
  </w:style>
  <w:style w:type="paragraph" w:customStyle="1" w:styleId="CC8CE46BA4B5459B8878EEB8A3E56442">
    <w:name w:val="CC8CE46BA4B5459B8878EEB8A3E56442"/>
    <w:rsid w:val="00EE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17</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Applied Data Science Capstone</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
  <dc:creator/>
  <cp:keywords/>
  <dc:description/>
  <cp:lastModifiedBy/>
  <cp:revision>1</cp:revision>
  <dcterms:created xsi:type="dcterms:W3CDTF">2020-09-06T20:05:00Z</dcterms:created>
  <dcterms:modified xsi:type="dcterms:W3CDTF">2020-09-06T20:05:00Z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